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ajorEastAsia" w:cstheme="majorBidi"/>
        </w:rPr>
        <w:id w:val="-1081757752"/>
        <w:docPartObj>
          <w:docPartGallery w:val="Cover Pages"/>
          <w:docPartUnique/>
        </w:docPartObj>
      </w:sdtPr>
      <w:sdtEndPr/>
      <w:sdtContent>
        <w:p w14:paraId="5E9B303E" w14:textId="0114A8C5" w:rsidR="00FB48DF" w:rsidRDefault="00FB48DF" w:rsidP="00A41F1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296A381" wp14:editId="680B2B5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777AC2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&#13;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1cade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847E2C8" wp14:editId="109B3C5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D66F59" w14:textId="0916DB0D" w:rsidR="00FB48DF" w:rsidRPr="008603EE" w:rsidRDefault="00E71DDD" w:rsidP="008603EE">
                                <w:pPr>
                                  <w:pStyle w:val="Title"/>
                                  <w:jc w:val="right"/>
                                  <w:rPr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sz w:val="44"/>
                                    <w:szCs w:val="44"/>
                                  </w:rPr>
                                  <w:t>Team 10</w:t>
                                </w:r>
                                <w:r w:rsidR="00E52635">
                                  <w:rPr>
                                    <w:sz w:val="44"/>
                                    <w:szCs w:val="44"/>
                                  </w:rPr>
                                  <w:t xml:space="preserve"> – </w:t>
                                </w:r>
                                <w:r w:rsidR="00A944B5">
                                  <w:rPr>
                                    <w:sz w:val="44"/>
                                    <w:szCs w:val="44"/>
                                  </w:rPr>
                                  <w:t>Sneaker</w:t>
                                </w:r>
                                <w:r w:rsidR="006E169D">
                                  <w:rPr>
                                    <w:sz w:val="44"/>
                                    <w:szCs w:val="44"/>
                                  </w:rPr>
                                  <w:t>Store</w:t>
                                </w:r>
                              </w:p>
                              <w:p w14:paraId="74C2E9B1" w14:textId="3678D023" w:rsidR="008603EE" w:rsidRDefault="00E71DDD" w:rsidP="008603EE">
                                <w:pPr>
                                  <w:jc w:val="right"/>
                                </w:pPr>
                                <w:r>
                                  <w:t>Data Management</w:t>
                                </w:r>
                                <w:r w:rsidR="00E52635">
                                  <w:t xml:space="preserve"> SQL</w:t>
                                </w:r>
                                <w:r>
                                  <w:t xml:space="preserve"> with </w:t>
                                </w:r>
                                <w:proofErr w:type="spellStart"/>
                                <w:r>
                                  <w:t>Maithily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Erande</w:t>
                                </w:r>
                                <w:proofErr w:type="spellEnd"/>
                              </w:p>
                              <w:p w14:paraId="77A41357" w14:textId="7D144B7B" w:rsidR="008603EE" w:rsidRDefault="008603EE" w:rsidP="008603EE">
                                <w:pPr>
                                  <w:jc w:val="right"/>
                                </w:pPr>
                                <w:proofErr w:type="spellStart"/>
                                <w:r>
                                  <w:t>Hult</w:t>
                                </w:r>
                                <w:proofErr w:type="spellEnd"/>
                                <w:r>
                                  <w:t xml:space="preserve"> International Business School</w:t>
                                </w:r>
                              </w:p>
                              <w:p w14:paraId="0EA0ACC4" w14:textId="77777777" w:rsidR="00351107" w:rsidRDefault="00351107" w:rsidP="008603EE">
                                <w:pPr>
                                  <w:jc w:val="right"/>
                                </w:pPr>
                              </w:p>
                              <w:p w14:paraId="587A97DA" w14:textId="08CAF3FF" w:rsidR="00FB48DF" w:rsidRPr="00E154AB" w:rsidRDefault="00E71DDD" w:rsidP="00E71DDD">
                                <w:pPr>
                                  <w:jc w:val="right"/>
                                  <w:rPr>
                                    <w:smallCaps/>
                                  </w:rPr>
                                </w:pPr>
                                <w:proofErr w:type="spellStart"/>
                                <w:r>
                                  <w:t>Kaan</w:t>
                                </w:r>
                                <w:proofErr w:type="spellEnd"/>
                                <w:r>
                                  <w:t xml:space="preserve"> Korkmaz, Johanna Wameling in Cohort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0847E2C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" filled="f" stroked="f" strokeweight=".5pt">
                    <v:textbox inset="126pt,0,54pt,0">
                      <w:txbxContent>
                        <w:p w14:paraId="57D66F59" w14:textId="0916DB0D" w:rsidR="00FB48DF" w:rsidRPr="008603EE" w:rsidRDefault="00E71DDD" w:rsidP="008603EE">
                          <w:pPr>
                            <w:pStyle w:val="Title"/>
                            <w:jc w:val="right"/>
                            <w:rPr>
                              <w:sz w:val="44"/>
                              <w:szCs w:val="44"/>
                            </w:rPr>
                          </w:pPr>
                          <w:r>
                            <w:rPr>
                              <w:sz w:val="44"/>
                              <w:szCs w:val="44"/>
                            </w:rPr>
                            <w:t>Team 10</w:t>
                          </w:r>
                          <w:r w:rsidR="00E52635">
                            <w:rPr>
                              <w:sz w:val="44"/>
                              <w:szCs w:val="44"/>
                            </w:rPr>
                            <w:t xml:space="preserve"> – </w:t>
                          </w:r>
                          <w:r w:rsidR="00A944B5">
                            <w:rPr>
                              <w:sz w:val="44"/>
                              <w:szCs w:val="44"/>
                            </w:rPr>
                            <w:t>Sneaker</w:t>
                          </w:r>
                          <w:r w:rsidR="006E169D">
                            <w:rPr>
                              <w:sz w:val="44"/>
                              <w:szCs w:val="44"/>
                            </w:rPr>
                            <w:t>Store</w:t>
                          </w:r>
                        </w:p>
                        <w:p w14:paraId="74C2E9B1" w14:textId="3678D023" w:rsidR="008603EE" w:rsidRDefault="00E71DDD" w:rsidP="008603EE">
                          <w:pPr>
                            <w:jc w:val="right"/>
                          </w:pPr>
                          <w:r>
                            <w:t>Data Management</w:t>
                          </w:r>
                          <w:r w:rsidR="00E52635">
                            <w:t xml:space="preserve"> SQL</w:t>
                          </w:r>
                          <w:r>
                            <w:t xml:space="preserve"> with </w:t>
                          </w:r>
                          <w:proofErr w:type="spellStart"/>
                          <w:r>
                            <w:t>Maithily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Erande</w:t>
                          </w:r>
                          <w:proofErr w:type="spellEnd"/>
                        </w:p>
                        <w:p w14:paraId="77A41357" w14:textId="7D144B7B" w:rsidR="008603EE" w:rsidRDefault="008603EE" w:rsidP="008603EE">
                          <w:pPr>
                            <w:jc w:val="right"/>
                          </w:pPr>
                          <w:proofErr w:type="spellStart"/>
                          <w:r>
                            <w:t>Hult</w:t>
                          </w:r>
                          <w:proofErr w:type="spellEnd"/>
                          <w:r>
                            <w:t xml:space="preserve"> International Business School</w:t>
                          </w:r>
                        </w:p>
                        <w:p w14:paraId="0EA0ACC4" w14:textId="77777777" w:rsidR="00351107" w:rsidRDefault="00351107" w:rsidP="008603EE">
                          <w:pPr>
                            <w:jc w:val="right"/>
                          </w:pPr>
                        </w:p>
                        <w:p w14:paraId="587A97DA" w14:textId="08CAF3FF" w:rsidR="00FB48DF" w:rsidRPr="00E154AB" w:rsidRDefault="00E71DDD" w:rsidP="00E71DDD">
                          <w:pPr>
                            <w:jc w:val="right"/>
                            <w:rPr>
                              <w:smallCaps/>
                            </w:rPr>
                          </w:pPr>
                          <w:proofErr w:type="spellStart"/>
                          <w:r>
                            <w:t>Kaan</w:t>
                          </w:r>
                          <w:proofErr w:type="spellEnd"/>
                          <w:r>
                            <w:t xml:space="preserve"> Korkmaz, Johanna Wameling in Cohort 2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8777D88" w14:textId="6399D7DD" w:rsidR="00FB48DF" w:rsidRDefault="00FB48DF" w:rsidP="008603EE">
          <w:pPr>
            <w:pStyle w:val="Title"/>
          </w:pPr>
          <w:r>
            <w:br w:type="page"/>
          </w:r>
        </w:p>
      </w:sdtContent>
    </w:sdt>
    <w:sdt>
      <w:sdtPr>
        <w:rPr>
          <w:rFonts w:ascii="Arial" w:eastAsiaTheme="minorEastAsia" w:hAnsi="Arial" w:cs="Arial"/>
          <w:b w:val="0"/>
          <w:bCs/>
          <w:szCs w:val="24"/>
        </w:rPr>
        <w:id w:val="-180922951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15CBAF" w14:textId="7D6941FB" w:rsidR="00BA4038" w:rsidRPr="00096515" w:rsidRDefault="00BA4038" w:rsidP="007C48FE">
          <w:pPr>
            <w:pStyle w:val="TOCHeading"/>
            <w:ind w:left="709" w:hanging="424"/>
            <w:rPr>
              <w:rFonts w:ascii="Arial" w:hAnsi="Arial" w:cs="Arial"/>
              <w:b w:val="0"/>
              <w:bCs/>
              <w:szCs w:val="24"/>
            </w:rPr>
          </w:pPr>
          <w:r w:rsidRPr="00096515">
            <w:rPr>
              <w:rFonts w:ascii="Arial" w:hAnsi="Arial" w:cs="Arial"/>
              <w:b w:val="0"/>
              <w:bCs/>
              <w:szCs w:val="24"/>
            </w:rPr>
            <w:t>Table of Contents</w:t>
          </w:r>
        </w:p>
        <w:p w14:paraId="14B32C77" w14:textId="3475EE0A" w:rsidR="00096515" w:rsidRPr="00096515" w:rsidRDefault="00BA4038">
          <w:pPr>
            <w:pStyle w:val="TOC1"/>
            <w:tabs>
              <w:tab w:val="right" w:leader="dot" w:pos="10790"/>
            </w:tabs>
            <w:rPr>
              <w:rFonts w:asciiTheme="minorHAnsi" w:hAnsiTheme="minorHAnsi" w:cstheme="minorBidi"/>
              <w:b w:val="0"/>
              <w:i w:val="0"/>
              <w:iCs w:val="0"/>
              <w:noProof/>
              <w:kern w:val="0"/>
              <w:lang w:val="en-DE" w:eastAsia="en-GB"/>
            </w:rPr>
          </w:pPr>
          <w:r w:rsidRPr="00096515">
            <w:rPr>
              <w:rFonts w:cs="Arial"/>
              <w:b w:val="0"/>
            </w:rPr>
            <w:fldChar w:fldCharType="begin"/>
          </w:r>
          <w:r w:rsidRPr="00096515">
            <w:rPr>
              <w:rFonts w:cs="Arial"/>
              <w:b w:val="0"/>
            </w:rPr>
            <w:instrText xml:space="preserve"> TOC \o "1-3" \h \z \u </w:instrText>
          </w:r>
          <w:r w:rsidRPr="00096515">
            <w:rPr>
              <w:rFonts w:cs="Arial"/>
              <w:b w:val="0"/>
            </w:rPr>
            <w:fldChar w:fldCharType="separate"/>
          </w:r>
          <w:hyperlink w:anchor="_Toc66655858" w:history="1">
            <w:r w:rsidR="00096515" w:rsidRPr="00096515">
              <w:rPr>
                <w:rStyle w:val="Hyperlink"/>
                <w:b w:val="0"/>
                <w:noProof/>
              </w:rPr>
              <w:t>Overview</w:t>
            </w:r>
            <w:r w:rsidR="00096515" w:rsidRPr="00096515">
              <w:rPr>
                <w:b w:val="0"/>
                <w:noProof/>
                <w:webHidden/>
              </w:rPr>
              <w:tab/>
            </w:r>
            <w:r w:rsidR="00096515" w:rsidRPr="00096515">
              <w:rPr>
                <w:b w:val="0"/>
                <w:noProof/>
                <w:webHidden/>
              </w:rPr>
              <w:fldChar w:fldCharType="begin"/>
            </w:r>
            <w:r w:rsidR="00096515" w:rsidRPr="00096515">
              <w:rPr>
                <w:b w:val="0"/>
                <w:noProof/>
                <w:webHidden/>
              </w:rPr>
              <w:instrText xml:space="preserve"> PAGEREF _Toc66655858 \h </w:instrText>
            </w:r>
            <w:r w:rsidR="00096515" w:rsidRPr="00096515">
              <w:rPr>
                <w:b w:val="0"/>
                <w:noProof/>
                <w:webHidden/>
              </w:rPr>
            </w:r>
            <w:r w:rsidR="00096515" w:rsidRPr="00096515">
              <w:rPr>
                <w:b w:val="0"/>
                <w:noProof/>
                <w:webHidden/>
              </w:rPr>
              <w:fldChar w:fldCharType="separate"/>
            </w:r>
            <w:r w:rsidR="00096515" w:rsidRPr="00096515">
              <w:rPr>
                <w:b w:val="0"/>
                <w:noProof/>
                <w:webHidden/>
              </w:rPr>
              <w:t>2</w:t>
            </w:r>
            <w:r w:rsidR="00096515" w:rsidRPr="00096515">
              <w:rPr>
                <w:b w:val="0"/>
                <w:noProof/>
                <w:webHidden/>
              </w:rPr>
              <w:fldChar w:fldCharType="end"/>
            </w:r>
          </w:hyperlink>
        </w:p>
        <w:p w14:paraId="38BD9A83" w14:textId="79FA6BF1" w:rsidR="00096515" w:rsidRPr="00096515" w:rsidRDefault="00096515">
          <w:pPr>
            <w:pStyle w:val="TOC2"/>
            <w:rPr>
              <w:rFonts w:asciiTheme="minorHAnsi" w:hAnsiTheme="minorHAnsi" w:cstheme="minorBidi"/>
              <w:b w:val="0"/>
              <w:noProof/>
              <w:kern w:val="0"/>
              <w:sz w:val="24"/>
              <w:szCs w:val="24"/>
              <w:lang w:val="en-DE" w:eastAsia="en-GB"/>
            </w:rPr>
          </w:pPr>
          <w:hyperlink w:anchor="_Toc66655859" w:history="1">
            <w:r w:rsidRPr="00096515">
              <w:rPr>
                <w:rStyle w:val="Hyperlink"/>
                <w:b w:val="0"/>
                <w:noProof/>
              </w:rPr>
              <w:t>Assumptions:</w:t>
            </w:r>
            <w:r w:rsidRPr="00096515">
              <w:rPr>
                <w:b w:val="0"/>
                <w:noProof/>
                <w:webHidden/>
              </w:rPr>
              <w:tab/>
            </w:r>
            <w:r w:rsidRPr="00096515">
              <w:rPr>
                <w:b w:val="0"/>
                <w:noProof/>
                <w:webHidden/>
              </w:rPr>
              <w:fldChar w:fldCharType="begin"/>
            </w:r>
            <w:r w:rsidRPr="00096515">
              <w:rPr>
                <w:b w:val="0"/>
                <w:noProof/>
                <w:webHidden/>
              </w:rPr>
              <w:instrText xml:space="preserve"> PAGEREF _Toc66655859 \h </w:instrText>
            </w:r>
            <w:r w:rsidRPr="00096515">
              <w:rPr>
                <w:b w:val="0"/>
                <w:noProof/>
                <w:webHidden/>
              </w:rPr>
            </w:r>
            <w:r w:rsidRPr="00096515">
              <w:rPr>
                <w:b w:val="0"/>
                <w:noProof/>
                <w:webHidden/>
              </w:rPr>
              <w:fldChar w:fldCharType="separate"/>
            </w:r>
            <w:r w:rsidRPr="00096515">
              <w:rPr>
                <w:b w:val="0"/>
                <w:noProof/>
                <w:webHidden/>
              </w:rPr>
              <w:t>2</w:t>
            </w:r>
            <w:r w:rsidRPr="00096515">
              <w:rPr>
                <w:b w:val="0"/>
                <w:noProof/>
                <w:webHidden/>
              </w:rPr>
              <w:fldChar w:fldCharType="end"/>
            </w:r>
          </w:hyperlink>
        </w:p>
        <w:p w14:paraId="5CDD5FCA" w14:textId="4005E7C4" w:rsidR="00096515" w:rsidRPr="00096515" w:rsidRDefault="00096515">
          <w:pPr>
            <w:pStyle w:val="TOC2"/>
            <w:rPr>
              <w:rFonts w:asciiTheme="minorHAnsi" w:hAnsiTheme="minorHAnsi" w:cstheme="minorBidi"/>
              <w:b w:val="0"/>
              <w:noProof/>
              <w:kern w:val="0"/>
              <w:sz w:val="24"/>
              <w:szCs w:val="24"/>
              <w:lang w:val="en-DE" w:eastAsia="en-GB"/>
            </w:rPr>
          </w:pPr>
          <w:hyperlink w:anchor="_Toc66655860" w:history="1">
            <w:r w:rsidRPr="00096515">
              <w:rPr>
                <w:rStyle w:val="Hyperlink"/>
                <w:b w:val="0"/>
                <w:noProof/>
              </w:rPr>
              <w:t>Reports and Insights:</w:t>
            </w:r>
            <w:r w:rsidRPr="00096515">
              <w:rPr>
                <w:b w:val="0"/>
                <w:noProof/>
                <w:webHidden/>
              </w:rPr>
              <w:tab/>
            </w:r>
            <w:r w:rsidRPr="00096515">
              <w:rPr>
                <w:b w:val="0"/>
                <w:noProof/>
                <w:webHidden/>
              </w:rPr>
              <w:fldChar w:fldCharType="begin"/>
            </w:r>
            <w:r w:rsidRPr="00096515">
              <w:rPr>
                <w:b w:val="0"/>
                <w:noProof/>
                <w:webHidden/>
              </w:rPr>
              <w:instrText xml:space="preserve"> PAGEREF _Toc66655860 \h </w:instrText>
            </w:r>
            <w:r w:rsidRPr="00096515">
              <w:rPr>
                <w:b w:val="0"/>
                <w:noProof/>
                <w:webHidden/>
              </w:rPr>
            </w:r>
            <w:r w:rsidRPr="00096515">
              <w:rPr>
                <w:b w:val="0"/>
                <w:noProof/>
                <w:webHidden/>
              </w:rPr>
              <w:fldChar w:fldCharType="separate"/>
            </w:r>
            <w:r w:rsidRPr="00096515">
              <w:rPr>
                <w:b w:val="0"/>
                <w:noProof/>
                <w:webHidden/>
              </w:rPr>
              <w:t>2</w:t>
            </w:r>
            <w:r w:rsidRPr="00096515">
              <w:rPr>
                <w:b w:val="0"/>
                <w:noProof/>
                <w:webHidden/>
              </w:rPr>
              <w:fldChar w:fldCharType="end"/>
            </w:r>
          </w:hyperlink>
        </w:p>
        <w:p w14:paraId="33B0BE2C" w14:textId="49FEB606" w:rsidR="00096515" w:rsidRPr="00096515" w:rsidRDefault="00096515">
          <w:pPr>
            <w:pStyle w:val="TOC2"/>
            <w:rPr>
              <w:rFonts w:asciiTheme="minorHAnsi" w:hAnsiTheme="minorHAnsi" w:cstheme="minorBidi"/>
              <w:b w:val="0"/>
              <w:noProof/>
              <w:kern w:val="0"/>
              <w:sz w:val="24"/>
              <w:szCs w:val="24"/>
              <w:lang w:val="en-DE" w:eastAsia="en-GB"/>
            </w:rPr>
          </w:pPr>
          <w:hyperlink w:anchor="_Toc66655861" w:history="1">
            <w:r w:rsidRPr="00096515">
              <w:rPr>
                <w:rStyle w:val="Hyperlink"/>
                <w:b w:val="0"/>
                <w:noProof/>
              </w:rPr>
              <w:t>Bonus: Ready-to-use Processes and procedures stored in the database</w:t>
            </w:r>
            <w:r w:rsidRPr="00096515">
              <w:rPr>
                <w:b w:val="0"/>
                <w:noProof/>
                <w:webHidden/>
              </w:rPr>
              <w:tab/>
            </w:r>
            <w:r w:rsidRPr="00096515">
              <w:rPr>
                <w:b w:val="0"/>
                <w:noProof/>
                <w:webHidden/>
              </w:rPr>
              <w:fldChar w:fldCharType="begin"/>
            </w:r>
            <w:r w:rsidRPr="00096515">
              <w:rPr>
                <w:b w:val="0"/>
                <w:noProof/>
                <w:webHidden/>
              </w:rPr>
              <w:instrText xml:space="preserve"> PAGEREF _Toc66655861 \h </w:instrText>
            </w:r>
            <w:r w:rsidRPr="00096515">
              <w:rPr>
                <w:b w:val="0"/>
                <w:noProof/>
                <w:webHidden/>
              </w:rPr>
            </w:r>
            <w:r w:rsidRPr="00096515">
              <w:rPr>
                <w:b w:val="0"/>
                <w:noProof/>
                <w:webHidden/>
              </w:rPr>
              <w:fldChar w:fldCharType="separate"/>
            </w:r>
            <w:r w:rsidRPr="00096515">
              <w:rPr>
                <w:b w:val="0"/>
                <w:noProof/>
                <w:webHidden/>
              </w:rPr>
              <w:t>3</w:t>
            </w:r>
            <w:r w:rsidRPr="00096515">
              <w:rPr>
                <w:b w:val="0"/>
                <w:noProof/>
                <w:webHidden/>
              </w:rPr>
              <w:fldChar w:fldCharType="end"/>
            </w:r>
          </w:hyperlink>
        </w:p>
        <w:p w14:paraId="1E7C6625" w14:textId="56B18B8E" w:rsidR="00096515" w:rsidRPr="00096515" w:rsidRDefault="00096515">
          <w:pPr>
            <w:pStyle w:val="TOC1"/>
            <w:tabs>
              <w:tab w:val="right" w:leader="dot" w:pos="10790"/>
            </w:tabs>
            <w:rPr>
              <w:rFonts w:asciiTheme="minorHAnsi" w:hAnsiTheme="minorHAnsi" w:cstheme="minorBidi"/>
              <w:b w:val="0"/>
              <w:i w:val="0"/>
              <w:iCs w:val="0"/>
              <w:noProof/>
              <w:kern w:val="0"/>
              <w:lang w:val="en-DE" w:eastAsia="en-GB"/>
            </w:rPr>
          </w:pPr>
          <w:hyperlink w:anchor="_Toc66655862" w:history="1">
            <w:r w:rsidRPr="00096515">
              <w:rPr>
                <w:rStyle w:val="Hyperlink"/>
                <w:b w:val="0"/>
                <w:noProof/>
              </w:rPr>
              <w:t>Flowchart: Customer Order Journey and Inventory Management</w:t>
            </w:r>
            <w:r w:rsidRPr="00096515">
              <w:rPr>
                <w:b w:val="0"/>
                <w:noProof/>
                <w:webHidden/>
              </w:rPr>
              <w:tab/>
            </w:r>
            <w:r w:rsidRPr="00096515">
              <w:rPr>
                <w:b w:val="0"/>
                <w:noProof/>
                <w:webHidden/>
              </w:rPr>
              <w:fldChar w:fldCharType="begin"/>
            </w:r>
            <w:r w:rsidRPr="00096515">
              <w:rPr>
                <w:b w:val="0"/>
                <w:noProof/>
                <w:webHidden/>
              </w:rPr>
              <w:instrText xml:space="preserve"> PAGEREF _Toc66655862 \h </w:instrText>
            </w:r>
            <w:r w:rsidRPr="00096515">
              <w:rPr>
                <w:b w:val="0"/>
                <w:noProof/>
                <w:webHidden/>
              </w:rPr>
            </w:r>
            <w:r w:rsidRPr="00096515">
              <w:rPr>
                <w:b w:val="0"/>
                <w:noProof/>
                <w:webHidden/>
              </w:rPr>
              <w:fldChar w:fldCharType="separate"/>
            </w:r>
            <w:r w:rsidRPr="00096515">
              <w:rPr>
                <w:b w:val="0"/>
                <w:noProof/>
                <w:webHidden/>
              </w:rPr>
              <w:t>4</w:t>
            </w:r>
            <w:r w:rsidRPr="00096515">
              <w:rPr>
                <w:b w:val="0"/>
                <w:noProof/>
                <w:webHidden/>
              </w:rPr>
              <w:fldChar w:fldCharType="end"/>
            </w:r>
          </w:hyperlink>
        </w:p>
        <w:p w14:paraId="256749D9" w14:textId="08613FC1" w:rsidR="00096515" w:rsidRPr="00096515" w:rsidRDefault="00096515">
          <w:pPr>
            <w:pStyle w:val="TOC1"/>
            <w:tabs>
              <w:tab w:val="right" w:leader="dot" w:pos="10790"/>
            </w:tabs>
            <w:rPr>
              <w:rFonts w:asciiTheme="minorHAnsi" w:hAnsiTheme="minorHAnsi" w:cstheme="minorBidi"/>
              <w:b w:val="0"/>
              <w:i w:val="0"/>
              <w:iCs w:val="0"/>
              <w:noProof/>
              <w:kern w:val="0"/>
              <w:lang w:val="en-DE" w:eastAsia="en-GB"/>
            </w:rPr>
          </w:pPr>
          <w:hyperlink w:anchor="_Toc66655863" w:history="1">
            <w:r w:rsidRPr="00096515">
              <w:rPr>
                <w:rStyle w:val="Hyperlink"/>
                <w:b w:val="0"/>
                <w:noProof/>
              </w:rPr>
              <w:t>Key Entities</w:t>
            </w:r>
            <w:r w:rsidRPr="00096515">
              <w:rPr>
                <w:b w:val="0"/>
                <w:noProof/>
                <w:webHidden/>
              </w:rPr>
              <w:tab/>
            </w:r>
            <w:r w:rsidRPr="00096515">
              <w:rPr>
                <w:b w:val="0"/>
                <w:noProof/>
                <w:webHidden/>
              </w:rPr>
              <w:fldChar w:fldCharType="begin"/>
            </w:r>
            <w:r w:rsidRPr="00096515">
              <w:rPr>
                <w:b w:val="0"/>
                <w:noProof/>
                <w:webHidden/>
              </w:rPr>
              <w:instrText xml:space="preserve"> PAGEREF _Toc66655863 \h </w:instrText>
            </w:r>
            <w:r w:rsidRPr="00096515">
              <w:rPr>
                <w:b w:val="0"/>
                <w:noProof/>
                <w:webHidden/>
              </w:rPr>
            </w:r>
            <w:r w:rsidRPr="00096515">
              <w:rPr>
                <w:b w:val="0"/>
                <w:noProof/>
                <w:webHidden/>
              </w:rPr>
              <w:fldChar w:fldCharType="separate"/>
            </w:r>
            <w:r w:rsidRPr="00096515">
              <w:rPr>
                <w:b w:val="0"/>
                <w:noProof/>
                <w:webHidden/>
              </w:rPr>
              <w:t>5</w:t>
            </w:r>
            <w:r w:rsidRPr="00096515">
              <w:rPr>
                <w:b w:val="0"/>
                <w:noProof/>
                <w:webHidden/>
              </w:rPr>
              <w:fldChar w:fldCharType="end"/>
            </w:r>
          </w:hyperlink>
        </w:p>
        <w:p w14:paraId="0688CA59" w14:textId="36DB7CDC" w:rsidR="00096515" w:rsidRPr="00096515" w:rsidRDefault="00096515">
          <w:pPr>
            <w:pStyle w:val="TOC1"/>
            <w:tabs>
              <w:tab w:val="right" w:leader="dot" w:pos="10790"/>
            </w:tabs>
            <w:rPr>
              <w:rFonts w:asciiTheme="minorHAnsi" w:hAnsiTheme="minorHAnsi" w:cstheme="minorBidi"/>
              <w:b w:val="0"/>
              <w:i w:val="0"/>
              <w:iCs w:val="0"/>
              <w:noProof/>
              <w:kern w:val="0"/>
              <w:lang w:val="en-DE" w:eastAsia="en-GB"/>
            </w:rPr>
          </w:pPr>
          <w:hyperlink w:anchor="_Toc66655864" w:history="1">
            <w:r w:rsidRPr="00096515">
              <w:rPr>
                <w:rStyle w:val="Hyperlink"/>
                <w:b w:val="0"/>
                <w:noProof/>
              </w:rPr>
              <w:t>Entity Relational Model</w:t>
            </w:r>
            <w:r w:rsidRPr="00096515">
              <w:rPr>
                <w:b w:val="0"/>
                <w:noProof/>
                <w:webHidden/>
              </w:rPr>
              <w:tab/>
            </w:r>
            <w:r w:rsidRPr="00096515">
              <w:rPr>
                <w:b w:val="0"/>
                <w:noProof/>
                <w:webHidden/>
              </w:rPr>
              <w:fldChar w:fldCharType="begin"/>
            </w:r>
            <w:r w:rsidRPr="00096515">
              <w:rPr>
                <w:b w:val="0"/>
                <w:noProof/>
                <w:webHidden/>
              </w:rPr>
              <w:instrText xml:space="preserve"> PAGEREF _Toc66655864 \h </w:instrText>
            </w:r>
            <w:r w:rsidRPr="00096515">
              <w:rPr>
                <w:b w:val="0"/>
                <w:noProof/>
                <w:webHidden/>
              </w:rPr>
            </w:r>
            <w:r w:rsidRPr="00096515">
              <w:rPr>
                <w:b w:val="0"/>
                <w:noProof/>
                <w:webHidden/>
              </w:rPr>
              <w:fldChar w:fldCharType="separate"/>
            </w:r>
            <w:r w:rsidRPr="00096515">
              <w:rPr>
                <w:b w:val="0"/>
                <w:noProof/>
                <w:webHidden/>
              </w:rPr>
              <w:t>6</w:t>
            </w:r>
            <w:r w:rsidRPr="00096515">
              <w:rPr>
                <w:b w:val="0"/>
                <w:noProof/>
                <w:webHidden/>
              </w:rPr>
              <w:fldChar w:fldCharType="end"/>
            </w:r>
          </w:hyperlink>
        </w:p>
        <w:p w14:paraId="48C77ADE" w14:textId="174A8ADA" w:rsidR="00096515" w:rsidRPr="00096515" w:rsidRDefault="00096515">
          <w:pPr>
            <w:pStyle w:val="TOC1"/>
            <w:tabs>
              <w:tab w:val="right" w:leader="dot" w:pos="10790"/>
            </w:tabs>
            <w:rPr>
              <w:rFonts w:asciiTheme="minorHAnsi" w:hAnsiTheme="minorHAnsi" w:cstheme="minorBidi"/>
              <w:b w:val="0"/>
              <w:i w:val="0"/>
              <w:iCs w:val="0"/>
              <w:noProof/>
              <w:kern w:val="0"/>
              <w:lang w:val="en-DE" w:eastAsia="en-GB"/>
            </w:rPr>
          </w:pPr>
          <w:hyperlink w:anchor="_Toc66655865" w:history="1">
            <w:r w:rsidRPr="00096515">
              <w:rPr>
                <w:rStyle w:val="Hyperlink"/>
                <w:b w:val="0"/>
                <w:noProof/>
              </w:rPr>
              <w:t>SQL Queries</w:t>
            </w:r>
            <w:r w:rsidRPr="00096515">
              <w:rPr>
                <w:b w:val="0"/>
                <w:noProof/>
                <w:webHidden/>
              </w:rPr>
              <w:tab/>
            </w:r>
            <w:r w:rsidRPr="00096515">
              <w:rPr>
                <w:b w:val="0"/>
                <w:noProof/>
                <w:webHidden/>
              </w:rPr>
              <w:fldChar w:fldCharType="begin"/>
            </w:r>
            <w:r w:rsidRPr="00096515">
              <w:rPr>
                <w:b w:val="0"/>
                <w:noProof/>
                <w:webHidden/>
              </w:rPr>
              <w:instrText xml:space="preserve"> PAGEREF _Toc66655865 \h </w:instrText>
            </w:r>
            <w:r w:rsidRPr="00096515">
              <w:rPr>
                <w:b w:val="0"/>
                <w:noProof/>
                <w:webHidden/>
              </w:rPr>
            </w:r>
            <w:r w:rsidRPr="00096515">
              <w:rPr>
                <w:b w:val="0"/>
                <w:noProof/>
                <w:webHidden/>
              </w:rPr>
              <w:fldChar w:fldCharType="separate"/>
            </w:r>
            <w:r w:rsidRPr="00096515">
              <w:rPr>
                <w:b w:val="0"/>
                <w:noProof/>
                <w:webHidden/>
              </w:rPr>
              <w:t>7</w:t>
            </w:r>
            <w:r w:rsidRPr="00096515">
              <w:rPr>
                <w:b w:val="0"/>
                <w:noProof/>
                <w:webHidden/>
              </w:rPr>
              <w:fldChar w:fldCharType="end"/>
            </w:r>
          </w:hyperlink>
        </w:p>
        <w:p w14:paraId="27C17BE1" w14:textId="74639726" w:rsidR="00096515" w:rsidRPr="00096515" w:rsidRDefault="00096515">
          <w:pPr>
            <w:pStyle w:val="TOC2"/>
            <w:rPr>
              <w:rFonts w:asciiTheme="minorHAnsi" w:hAnsiTheme="minorHAnsi" w:cstheme="minorBidi"/>
              <w:b w:val="0"/>
              <w:noProof/>
              <w:kern w:val="0"/>
              <w:sz w:val="24"/>
              <w:szCs w:val="24"/>
              <w:lang w:val="en-DE" w:eastAsia="en-GB"/>
            </w:rPr>
          </w:pPr>
          <w:hyperlink w:anchor="_Toc66655866" w:history="1">
            <w:r w:rsidRPr="00096515">
              <w:rPr>
                <w:rStyle w:val="Hyperlink"/>
                <w:b w:val="0"/>
                <w:noProof/>
              </w:rPr>
              <w:t>Reports and Queries addressing pain points</w:t>
            </w:r>
            <w:r w:rsidRPr="00096515">
              <w:rPr>
                <w:b w:val="0"/>
                <w:noProof/>
                <w:webHidden/>
              </w:rPr>
              <w:tab/>
            </w:r>
            <w:r w:rsidRPr="00096515">
              <w:rPr>
                <w:b w:val="0"/>
                <w:noProof/>
                <w:webHidden/>
              </w:rPr>
              <w:fldChar w:fldCharType="begin"/>
            </w:r>
            <w:r w:rsidRPr="00096515">
              <w:rPr>
                <w:b w:val="0"/>
                <w:noProof/>
                <w:webHidden/>
              </w:rPr>
              <w:instrText xml:space="preserve"> PAGEREF _Toc66655866 \h </w:instrText>
            </w:r>
            <w:r w:rsidRPr="00096515">
              <w:rPr>
                <w:b w:val="0"/>
                <w:noProof/>
                <w:webHidden/>
              </w:rPr>
            </w:r>
            <w:r w:rsidRPr="00096515">
              <w:rPr>
                <w:b w:val="0"/>
                <w:noProof/>
                <w:webHidden/>
              </w:rPr>
              <w:fldChar w:fldCharType="separate"/>
            </w:r>
            <w:r w:rsidRPr="00096515">
              <w:rPr>
                <w:b w:val="0"/>
                <w:noProof/>
                <w:webHidden/>
              </w:rPr>
              <w:t>7</w:t>
            </w:r>
            <w:r w:rsidRPr="00096515">
              <w:rPr>
                <w:b w:val="0"/>
                <w:noProof/>
                <w:webHidden/>
              </w:rPr>
              <w:fldChar w:fldCharType="end"/>
            </w:r>
          </w:hyperlink>
        </w:p>
        <w:p w14:paraId="44BA296D" w14:textId="47FCD113" w:rsidR="00096515" w:rsidRPr="00096515" w:rsidRDefault="00096515">
          <w:pPr>
            <w:pStyle w:val="TOC2"/>
            <w:rPr>
              <w:rFonts w:asciiTheme="minorHAnsi" w:hAnsiTheme="minorHAnsi" w:cstheme="minorBidi"/>
              <w:b w:val="0"/>
              <w:noProof/>
              <w:kern w:val="0"/>
              <w:sz w:val="24"/>
              <w:szCs w:val="24"/>
              <w:lang w:val="en-DE" w:eastAsia="en-GB"/>
            </w:rPr>
          </w:pPr>
          <w:hyperlink w:anchor="_Toc66655867" w:history="1">
            <w:r w:rsidRPr="00096515">
              <w:rPr>
                <w:rStyle w:val="Hyperlink"/>
                <w:b w:val="0"/>
                <w:noProof/>
              </w:rPr>
              <w:t>Stored Procedures: Bonus</w:t>
            </w:r>
            <w:r w:rsidRPr="00096515">
              <w:rPr>
                <w:b w:val="0"/>
                <w:noProof/>
                <w:webHidden/>
              </w:rPr>
              <w:tab/>
            </w:r>
            <w:r w:rsidRPr="00096515">
              <w:rPr>
                <w:b w:val="0"/>
                <w:noProof/>
                <w:webHidden/>
              </w:rPr>
              <w:fldChar w:fldCharType="begin"/>
            </w:r>
            <w:r w:rsidRPr="00096515">
              <w:rPr>
                <w:b w:val="0"/>
                <w:noProof/>
                <w:webHidden/>
              </w:rPr>
              <w:instrText xml:space="preserve"> PAGEREF _Toc66655867 \h </w:instrText>
            </w:r>
            <w:r w:rsidRPr="00096515">
              <w:rPr>
                <w:b w:val="0"/>
                <w:noProof/>
                <w:webHidden/>
              </w:rPr>
            </w:r>
            <w:r w:rsidRPr="00096515">
              <w:rPr>
                <w:b w:val="0"/>
                <w:noProof/>
                <w:webHidden/>
              </w:rPr>
              <w:fldChar w:fldCharType="separate"/>
            </w:r>
            <w:r w:rsidRPr="00096515">
              <w:rPr>
                <w:b w:val="0"/>
                <w:noProof/>
                <w:webHidden/>
              </w:rPr>
              <w:t>12</w:t>
            </w:r>
            <w:r w:rsidRPr="00096515">
              <w:rPr>
                <w:b w:val="0"/>
                <w:noProof/>
                <w:webHidden/>
              </w:rPr>
              <w:fldChar w:fldCharType="end"/>
            </w:r>
          </w:hyperlink>
        </w:p>
        <w:p w14:paraId="34D40766" w14:textId="266184B3" w:rsidR="00096515" w:rsidRPr="00096515" w:rsidRDefault="00096515">
          <w:pPr>
            <w:pStyle w:val="TOC1"/>
            <w:tabs>
              <w:tab w:val="right" w:leader="dot" w:pos="10790"/>
            </w:tabs>
            <w:rPr>
              <w:rFonts w:asciiTheme="minorHAnsi" w:hAnsiTheme="minorHAnsi" w:cstheme="minorBidi"/>
              <w:b w:val="0"/>
              <w:i w:val="0"/>
              <w:iCs w:val="0"/>
              <w:noProof/>
              <w:kern w:val="0"/>
              <w:lang w:val="en-DE" w:eastAsia="en-GB"/>
            </w:rPr>
          </w:pPr>
          <w:hyperlink w:anchor="_Toc66655868" w:history="1">
            <w:r w:rsidRPr="00096515">
              <w:rPr>
                <w:rStyle w:val="Hyperlink"/>
                <w:b w:val="0"/>
                <w:noProof/>
              </w:rPr>
              <w:t>Appendix: Create Tables Statements</w:t>
            </w:r>
            <w:r w:rsidRPr="00096515">
              <w:rPr>
                <w:b w:val="0"/>
                <w:noProof/>
                <w:webHidden/>
              </w:rPr>
              <w:tab/>
            </w:r>
            <w:r w:rsidRPr="00096515">
              <w:rPr>
                <w:b w:val="0"/>
                <w:noProof/>
                <w:webHidden/>
              </w:rPr>
              <w:fldChar w:fldCharType="begin"/>
            </w:r>
            <w:r w:rsidRPr="00096515">
              <w:rPr>
                <w:b w:val="0"/>
                <w:noProof/>
                <w:webHidden/>
              </w:rPr>
              <w:instrText xml:space="preserve"> PAGEREF _Toc66655868 \h </w:instrText>
            </w:r>
            <w:r w:rsidRPr="00096515">
              <w:rPr>
                <w:b w:val="0"/>
                <w:noProof/>
                <w:webHidden/>
              </w:rPr>
            </w:r>
            <w:r w:rsidRPr="00096515">
              <w:rPr>
                <w:b w:val="0"/>
                <w:noProof/>
                <w:webHidden/>
              </w:rPr>
              <w:fldChar w:fldCharType="separate"/>
            </w:r>
            <w:r w:rsidRPr="00096515">
              <w:rPr>
                <w:b w:val="0"/>
                <w:noProof/>
                <w:webHidden/>
              </w:rPr>
              <w:t>16</w:t>
            </w:r>
            <w:r w:rsidRPr="00096515">
              <w:rPr>
                <w:b w:val="0"/>
                <w:noProof/>
                <w:webHidden/>
              </w:rPr>
              <w:fldChar w:fldCharType="end"/>
            </w:r>
          </w:hyperlink>
        </w:p>
        <w:p w14:paraId="452CB4DD" w14:textId="774B5B25" w:rsidR="00096515" w:rsidRPr="00096515" w:rsidRDefault="00096515">
          <w:pPr>
            <w:pStyle w:val="TOC1"/>
            <w:tabs>
              <w:tab w:val="right" w:leader="dot" w:pos="10790"/>
            </w:tabs>
            <w:rPr>
              <w:rFonts w:asciiTheme="minorHAnsi" w:hAnsiTheme="minorHAnsi" w:cstheme="minorBidi"/>
              <w:b w:val="0"/>
              <w:i w:val="0"/>
              <w:iCs w:val="0"/>
              <w:noProof/>
              <w:kern w:val="0"/>
              <w:lang w:val="en-DE" w:eastAsia="en-GB"/>
            </w:rPr>
          </w:pPr>
          <w:hyperlink w:anchor="_Toc66655869" w:history="1">
            <w:r w:rsidRPr="00096515">
              <w:rPr>
                <w:rStyle w:val="Hyperlink"/>
                <w:b w:val="0"/>
                <w:noProof/>
              </w:rPr>
              <w:t>Appendix 2: Insert Statements</w:t>
            </w:r>
            <w:r w:rsidRPr="00096515">
              <w:rPr>
                <w:b w:val="0"/>
                <w:noProof/>
                <w:webHidden/>
              </w:rPr>
              <w:tab/>
            </w:r>
            <w:r w:rsidRPr="00096515">
              <w:rPr>
                <w:b w:val="0"/>
                <w:noProof/>
                <w:webHidden/>
              </w:rPr>
              <w:fldChar w:fldCharType="begin"/>
            </w:r>
            <w:r w:rsidRPr="00096515">
              <w:rPr>
                <w:b w:val="0"/>
                <w:noProof/>
                <w:webHidden/>
              </w:rPr>
              <w:instrText xml:space="preserve"> PAGEREF _Toc66655869 \h </w:instrText>
            </w:r>
            <w:r w:rsidRPr="00096515">
              <w:rPr>
                <w:b w:val="0"/>
                <w:noProof/>
                <w:webHidden/>
              </w:rPr>
            </w:r>
            <w:r w:rsidRPr="00096515">
              <w:rPr>
                <w:b w:val="0"/>
                <w:noProof/>
                <w:webHidden/>
              </w:rPr>
              <w:fldChar w:fldCharType="separate"/>
            </w:r>
            <w:r w:rsidRPr="00096515">
              <w:rPr>
                <w:b w:val="0"/>
                <w:noProof/>
                <w:webHidden/>
              </w:rPr>
              <w:t>21</w:t>
            </w:r>
            <w:r w:rsidRPr="00096515">
              <w:rPr>
                <w:b w:val="0"/>
                <w:noProof/>
                <w:webHidden/>
              </w:rPr>
              <w:fldChar w:fldCharType="end"/>
            </w:r>
          </w:hyperlink>
        </w:p>
        <w:p w14:paraId="5F234FD6" w14:textId="1C7A872A" w:rsidR="00096515" w:rsidRPr="00096515" w:rsidRDefault="00096515">
          <w:pPr>
            <w:pStyle w:val="TOC1"/>
            <w:tabs>
              <w:tab w:val="right" w:leader="dot" w:pos="10790"/>
            </w:tabs>
            <w:rPr>
              <w:rFonts w:asciiTheme="minorHAnsi" w:hAnsiTheme="minorHAnsi" w:cstheme="minorBidi"/>
              <w:b w:val="0"/>
              <w:i w:val="0"/>
              <w:iCs w:val="0"/>
              <w:noProof/>
              <w:kern w:val="0"/>
              <w:lang w:val="en-DE" w:eastAsia="en-GB"/>
            </w:rPr>
          </w:pPr>
          <w:hyperlink w:anchor="_Toc66655870" w:history="1">
            <w:r w:rsidRPr="00096515">
              <w:rPr>
                <w:rStyle w:val="Hyperlink"/>
                <w:b w:val="0"/>
                <w:noProof/>
              </w:rPr>
              <w:t>Works Cited</w:t>
            </w:r>
            <w:r w:rsidRPr="00096515">
              <w:rPr>
                <w:b w:val="0"/>
                <w:noProof/>
                <w:webHidden/>
              </w:rPr>
              <w:tab/>
            </w:r>
            <w:r w:rsidRPr="00096515">
              <w:rPr>
                <w:b w:val="0"/>
                <w:noProof/>
                <w:webHidden/>
              </w:rPr>
              <w:fldChar w:fldCharType="begin"/>
            </w:r>
            <w:r w:rsidRPr="00096515">
              <w:rPr>
                <w:b w:val="0"/>
                <w:noProof/>
                <w:webHidden/>
              </w:rPr>
              <w:instrText xml:space="preserve"> PAGEREF _Toc66655870 \h </w:instrText>
            </w:r>
            <w:r w:rsidRPr="00096515">
              <w:rPr>
                <w:b w:val="0"/>
                <w:noProof/>
                <w:webHidden/>
              </w:rPr>
            </w:r>
            <w:r w:rsidRPr="00096515">
              <w:rPr>
                <w:b w:val="0"/>
                <w:noProof/>
                <w:webHidden/>
              </w:rPr>
              <w:fldChar w:fldCharType="separate"/>
            </w:r>
            <w:r w:rsidRPr="00096515">
              <w:rPr>
                <w:b w:val="0"/>
                <w:noProof/>
                <w:webHidden/>
              </w:rPr>
              <w:t>28</w:t>
            </w:r>
            <w:r w:rsidRPr="00096515">
              <w:rPr>
                <w:b w:val="0"/>
                <w:noProof/>
                <w:webHidden/>
              </w:rPr>
              <w:fldChar w:fldCharType="end"/>
            </w:r>
          </w:hyperlink>
        </w:p>
        <w:p w14:paraId="5D33B21E" w14:textId="68BA9E81" w:rsidR="00BA4038" w:rsidRPr="00096515" w:rsidRDefault="00BA4038" w:rsidP="007C48FE">
          <w:pPr>
            <w:ind w:left="709" w:hanging="424"/>
            <w:rPr>
              <w:rFonts w:ascii="Arial" w:hAnsi="Arial" w:cs="Arial"/>
              <w:bCs/>
            </w:rPr>
          </w:pPr>
          <w:r w:rsidRPr="00096515">
            <w:rPr>
              <w:rFonts w:ascii="Arial" w:hAnsi="Arial" w:cs="Arial"/>
              <w:bCs/>
              <w:noProof/>
            </w:rPr>
            <w:fldChar w:fldCharType="end"/>
          </w:r>
        </w:p>
      </w:sdtContent>
    </w:sdt>
    <w:p w14:paraId="2D8FD735" w14:textId="77777777" w:rsidR="00BA4038" w:rsidRPr="00096515" w:rsidRDefault="00BA4038" w:rsidP="00945BAE">
      <w:pPr>
        <w:pStyle w:val="TableofFigures"/>
        <w:jc w:val="right"/>
        <w:rPr>
          <w:rFonts w:ascii="Arial" w:hAnsi="Arial" w:cs="Arial"/>
          <w:bCs/>
        </w:rPr>
      </w:pPr>
    </w:p>
    <w:p w14:paraId="284ECCA3" w14:textId="7C25D5DC" w:rsidR="00BA4038" w:rsidRPr="00096515" w:rsidRDefault="00BA4038" w:rsidP="00A41F1E">
      <w:pPr>
        <w:rPr>
          <w:rFonts w:ascii="Arial" w:hAnsi="Arial" w:cs="Arial"/>
          <w:bCs/>
        </w:rPr>
      </w:pPr>
      <w:r w:rsidRPr="00096515">
        <w:rPr>
          <w:rFonts w:ascii="Arial" w:hAnsi="Arial" w:cs="Arial"/>
          <w:bCs/>
        </w:rPr>
        <w:br w:type="page"/>
      </w:r>
    </w:p>
    <w:p w14:paraId="528A4831" w14:textId="6796B228" w:rsidR="00C95F94" w:rsidRDefault="00CD4178" w:rsidP="00CD4178">
      <w:pPr>
        <w:pStyle w:val="Heading1"/>
      </w:pPr>
      <w:bookmarkStart w:id="0" w:name="_Toc66655858"/>
      <w:r>
        <w:lastRenderedPageBreak/>
        <w:t>Overview</w:t>
      </w:r>
      <w:bookmarkEnd w:id="0"/>
    </w:p>
    <w:p w14:paraId="5E24CC08" w14:textId="66496CD1" w:rsidR="00A0037D" w:rsidRDefault="00D337E3" w:rsidP="00D31802">
      <w:r>
        <w:t xml:space="preserve">The following document will outline the </w:t>
      </w:r>
      <w:r w:rsidR="00C56FF4">
        <w:t xml:space="preserve">database management system for </w:t>
      </w:r>
      <w:r w:rsidR="003E3482">
        <w:t>our</w:t>
      </w:r>
      <w:r w:rsidR="00C56FF4">
        <w:t xml:space="preserve"> sho</w:t>
      </w:r>
      <w:r w:rsidR="003E3482">
        <w:t>e</w:t>
      </w:r>
      <w:r w:rsidR="00C56FF4">
        <w:t xml:space="preserve"> retailer/wholesaler. The system is designed to address key pain points, produce actionable reports and </w:t>
      </w:r>
      <w:r w:rsidR="0015682E">
        <w:t xml:space="preserve">facilitate transactions. </w:t>
      </w:r>
      <w:r w:rsidR="00017E95">
        <w:t>This business sells to retailers (B2B) as well as to consumers (B2C) directly.</w:t>
      </w:r>
      <w:r w:rsidR="003C60CF">
        <w:t xml:space="preserve"> The system reflects purchase orders, products and inventory</w:t>
      </w:r>
      <w:r w:rsidR="005A330D">
        <w:t xml:space="preserve"> on the one hand</w:t>
      </w:r>
      <w:r w:rsidR="003C60CF">
        <w:t xml:space="preserve">, as well as </w:t>
      </w:r>
      <w:r w:rsidR="00A0037D">
        <w:t>sales</w:t>
      </w:r>
      <w:r w:rsidR="005A330D">
        <w:t>, on the other</w:t>
      </w:r>
      <w:r w:rsidR="00A0037D">
        <w:t xml:space="preserve">. </w:t>
      </w:r>
      <w:r w:rsidR="00C21204">
        <w:t xml:space="preserve">Like any </w:t>
      </w:r>
      <w:r w:rsidR="005F7EC6">
        <w:t>retail business, you need to manage inventory</w:t>
      </w:r>
      <w:r w:rsidR="005A330D">
        <w:t xml:space="preserve">, </w:t>
      </w:r>
      <w:r w:rsidR="005F7EC6">
        <w:t>re-ordering of stock</w:t>
      </w:r>
      <w:r w:rsidR="005A330D">
        <w:t xml:space="preserve"> and adding new product releases to the </w:t>
      </w:r>
      <w:r w:rsidR="00286FEE">
        <w:t>offers</w:t>
      </w:r>
      <w:r w:rsidR="005F7EC6">
        <w:t>. Furthermore, it is important for strategy and marketing to have an insight to the performance of individual products, segments and of the sales representatives selling them</w:t>
      </w:r>
      <w:r w:rsidR="00286FEE">
        <w:t>. Each process can be accompanied and tied into the database, from ordering to order picking and informing the customer of the estimated arrival date</w:t>
      </w:r>
      <w:r w:rsidR="005F7EC6">
        <w:t xml:space="preserve">. In a </w:t>
      </w:r>
      <w:r w:rsidR="00286FEE">
        <w:t xml:space="preserve">data-driven </w:t>
      </w:r>
      <w:r w:rsidR="005F7EC6">
        <w:t xml:space="preserve">business, the management is able to steer sales, based on </w:t>
      </w:r>
      <w:r w:rsidR="00CC0645">
        <w:t xml:space="preserve">historic </w:t>
      </w:r>
      <w:r w:rsidR="005F7EC6">
        <w:t xml:space="preserve">data and </w:t>
      </w:r>
      <w:r w:rsidR="00435F51">
        <w:t xml:space="preserve">performance. The database will cater to </w:t>
      </w:r>
      <w:r w:rsidR="00CC0645">
        <w:t xml:space="preserve">all of </w:t>
      </w:r>
      <w:r w:rsidR="00435F51">
        <w:t xml:space="preserve">these needs and in the following, we will outline how it will do so, more specifically. </w:t>
      </w:r>
    </w:p>
    <w:p w14:paraId="29E07FE5" w14:textId="77777777" w:rsidR="00CC0645" w:rsidRDefault="00CC0645" w:rsidP="00D31802"/>
    <w:p w14:paraId="00CA90B9" w14:textId="2497323C" w:rsidR="0091725F" w:rsidRDefault="0091725F" w:rsidP="0091725F">
      <w:pPr>
        <w:pStyle w:val="Heading2"/>
      </w:pPr>
      <w:bookmarkStart w:id="1" w:name="_Toc66655859"/>
      <w:r>
        <w:t>Assumptions:</w:t>
      </w:r>
      <w:bookmarkEnd w:id="1"/>
      <w:r>
        <w:t xml:space="preserve"> </w:t>
      </w:r>
    </w:p>
    <w:p w14:paraId="576EEA8F" w14:textId="3859CEA7" w:rsidR="00CC0645" w:rsidRDefault="002E396D" w:rsidP="00CC0645">
      <w:pPr>
        <w:pStyle w:val="ListParagraph"/>
        <w:numPr>
          <w:ilvl w:val="0"/>
          <w:numId w:val="24"/>
        </w:numPr>
      </w:pPr>
      <w:r>
        <w:t>When products are received in the warehouse, the</w:t>
      </w:r>
      <w:r w:rsidR="00AC23DE">
        <w:t xml:space="preserve"> delivered date is updated manually. </w:t>
      </w:r>
    </w:p>
    <w:p w14:paraId="64DA49FC" w14:textId="749CFC73" w:rsidR="00AC23DE" w:rsidRDefault="00D50364" w:rsidP="00D50364">
      <w:pPr>
        <w:pStyle w:val="ListParagraph"/>
        <w:numPr>
          <w:ilvl w:val="1"/>
          <w:numId w:val="24"/>
        </w:numPr>
      </w:pPr>
      <w:r>
        <w:t>Based on this date, the inventory is updated the following day (by a stored process)</w:t>
      </w:r>
    </w:p>
    <w:p w14:paraId="458DB1CD" w14:textId="704F6195" w:rsidR="00D50364" w:rsidRDefault="00632F66" w:rsidP="00D50364">
      <w:pPr>
        <w:pStyle w:val="ListParagraph"/>
        <w:numPr>
          <w:ilvl w:val="0"/>
          <w:numId w:val="24"/>
        </w:numPr>
      </w:pPr>
      <w:r>
        <w:t xml:space="preserve">Our </w:t>
      </w:r>
      <w:r w:rsidR="00F07AAE">
        <w:t xml:space="preserve">buying price is fixed based on contracts with our suppliers. </w:t>
      </w:r>
    </w:p>
    <w:p w14:paraId="66393C33" w14:textId="57B04D17" w:rsidR="00941755" w:rsidRDefault="00F07AAE" w:rsidP="00941755">
      <w:pPr>
        <w:pStyle w:val="ListParagraph"/>
        <w:numPr>
          <w:ilvl w:val="0"/>
          <w:numId w:val="24"/>
        </w:numPr>
      </w:pPr>
      <w:r>
        <w:t>B2B customers have sales reps assigned to them</w:t>
      </w:r>
      <w:r w:rsidR="00941755">
        <w:t>.</w:t>
      </w:r>
    </w:p>
    <w:p w14:paraId="218A4113" w14:textId="77777777" w:rsidR="00941755" w:rsidRPr="00CC0645" w:rsidRDefault="00941755" w:rsidP="007807A6"/>
    <w:p w14:paraId="0F3CAA58" w14:textId="6C51EEFB" w:rsidR="0015682E" w:rsidRDefault="009C719A" w:rsidP="0015682E">
      <w:pPr>
        <w:pStyle w:val="Heading2"/>
      </w:pPr>
      <w:bookmarkStart w:id="2" w:name="_Toc66655860"/>
      <w:r>
        <w:t>Reports and Insights</w:t>
      </w:r>
      <w:r w:rsidR="0015682E">
        <w:t>:</w:t>
      </w:r>
      <w:bookmarkEnd w:id="2"/>
      <w:r w:rsidR="0015682E">
        <w:t xml:space="preserve"> </w:t>
      </w:r>
    </w:p>
    <w:p w14:paraId="1A2A1679" w14:textId="0C611774" w:rsidR="00DB13D0" w:rsidRDefault="00DB13D0" w:rsidP="00DB13D0">
      <w:r>
        <w:t xml:space="preserve">The database has been designed to address all </w:t>
      </w:r>
      <w:r>
        <w:t>kinds of</w:t>
      </w:r>
      <w:r>
        <w:t xml:space="preserve"> bottlenecks and regular processes</w:t>
      </w:r>
      <w:r w:rsidRPr="00DB13D0">
        <w:t xml:space="preserve"> </w:t>
      </w:r>
      <w:r>
        <w:t>in the supply chain. As a system user, the following procedures, reports and updates can be used immediately. Many other reports can be created on a</w:t>
      </w:r>
      <w:r>
        <w:t>n</w:t>
      </w:r>
      <w:r>
        <w:t xml:space="preserve"> as-needed basis, given the well thought out-table structure and model.</w:t>
      </w:r>
    </w:p>
    <w:p w14:paraId="1E4A0EE5" w14:textId="77777777" w:rsidR="00DB13D0" w:rsidRPr="00DB13D0" w:rsidRDefault="00DB13D0" w:rsidP="00DB13D0"/>
    <w:p w14:paraId="5E1A17DC" w14:textId="50D7E0D7" w:rsidR="00FB4A3B" w:rsidRDefault="00FB4A3B" w:rsidP="000E6777">
      <w:pPr>
        <w:pStyle w:val="ListParagraph"/>
        <w:numPr>
          <w:ilvl w:val="0"/>
          <w:numId w:val="22"/>
        </w:numPr>
      </w:pPr>
      <w:r>
        <w:t xml:space="preserve">The inventory is the core of </w:t>
      </w:r>
      <w:r w:rsidR="000E6777">
        <w:t>the platform</w:t>
      </w:r>
      <w:r>
        <w:t xml:space="preserve">. If </w:t>
      </w:r>
      <w:r w:rsidR="000E6777">
        <w:t>the business</w:t>
      </w:r>
      <w:r>
        <w:t xml:space="preserve"> run</w:t>
      </w:r>
      <w:r w:rsidR="000E6777">
        <w:t>s</w:t>
      </w:r>
      <w:r>
        <w:t xml:space="preserve"> out of stock, </w:t>
      </w:r>
      <w:r w:rsidR="000E6777">
        <w:t>it</w:t>
      </w:r>
      <w:r>
        <w:t xml:space="preserve"> cannot make any money. Therefore, several things need to be monitored. </w:t>
      </w:r>
    </w:p>
    <w:p w14:paraId="29E9DAF5" w14:textId="0CB3AF32" w:rsidR="009651E9" w:rsidRDefault="004C0DD0" w:rsidP="009651E9">
      <w:pPr>
        <w:pStyle w:val="ListParagraph"/>
        <w:numPr>
          <w:ilvl w:val="1"/>
          <w:numId w:val="22"/>
        </w:numPr>
      </w:pPr>
      <w:r>
        <w:t>Monitoring Stock levels is a critical part of the business</w:t>
      </w:r>
      <w:r w:rsidR="0060417F">
        <w:t>. This report is a frequent</w:t>
      </w:r>
      <w:r w:rsidR="00541C69">
        <w:t>ly view, used to look at the items that are low in inventory. It forms the basis of several procedures: such as re-ordering items</w:t>
      </w:r>
    </w:p>
    <w:p w14:paraId="0C19FD0E" w14:textId="48A0884B" w:rsidR="0002269B" w:rsidRDefault="00735CE4" w:rsidP="00735CE4">
      <w:pPr>
        <w:pStyle w:val="ListParagraph"/>
        <w:numPr>
          <w:ilvl w:val="0"/>
          <w:numId w:val="22"/>
        </w:numPr>
      </w:pPr>
      <w:r>
        <w:t xml:space="preserve">As a business it is important to keep the employees motivated. </w:t>
      </w:r>
      <w:r>
        <w:t>As such, t</w:t>
      </w:r>
      <w:r w:rsidR="0002269B">
        <w:t xml:space="preserve">he sales department </w:t>
      </w:r>
      <w:r w:rsidR="005844B2">
        <w:t>needs</w:t>
      </w:r>
      <w:r w:rsidR="0002269B">
        <w:t xml:space="preserve"> to track the performance of its sales representatives</w:t>
      </w:r>
      <w:r w:rsidR="0002269B">
        <w:t xml:space="preserve"> for the annual </w:t>
      </w:r>
      <w:r>
        <w:t>“</w:t>
      </w:r>
      <w:r w:rsidR="0002269B">
        <w:t>Sales Rep of the Year</w:t>
      </w:r>
      <w:r>
        <w:t>”-</w:t>
      </w:r>
      <w:r w:rsidR="0002269B">
        <w:t>trophy and bonus</w:t>
      </w:r>
      <w:r>
        <w:t xml:space="preserve"> payment</w:t>
      </w:r>
      <w:r w:rsidR="0002269B">
        <w:t>.</w:t>
      </w:r>
      <w:r w:rsidR="005844B2">
        <w:t xml:space="preserve"> Who are the top 3 Sales representatives by revenue they brought in?</w:t>
      </w:r>
    </w:p>
    <w:p w14:paraId="51D684FB" w14:textId="49D0A1CA" w:rsidR="0002269B" w:rsidRPr="000110C5" w:rsidRDefault="00735CE4" w:rsidP="0002269B">
      <w:pPr>
        <w:pStyle w:val="ListParagraph"/>
        <w:numPr>
          <w:ilvl w:val="0"/>
          <w:numId w:val="22"/>
        </w:numPr>
      </w:pPr>
      <w:r w:rsidRPr="000110C5">
        <w:t>The commercial team is interested in the revenue split between B2B and B2C customer segments. This insight could impact marketing and sales strategy, advertising spend and more.</w:t>
      </w:r>
    </w:p>
    <w:p w14:paraId="57E546A5" w14:textId="5B45C46E" w:rsidR="00BE310F" w:rsidRDefault="00BE310F" w:rsidP="00BE310F">
      <w:pPr>
        <w:pStyle w:val="ListParagraph"/>
        <w:numPr>
          <w:ilvl w:val="0"/>
          <w:numId w:val="22"/>
        </w:numPr>
      </w:pPr>
      <w:r>
        <w:t xml:space="preserve">Our customers are our most valuable asset. </w:t>
      </w:r>
      <w:r w:rsidR="00982233">
        <w:t xml:space="preserve">The marketing team </w:t>
      </w:r>
      <w:r w:rsidR="00982233">
        <w:t xml:space="preserve">can </w:t>
      </w:r>
      <w:r w:rsidR="00982233">
        <w:t xml:space="preserve">reward </w:t>
      </w:r>
      <w:r w:rsidR="00982233">
        <w:t>the best</w:t>
      </w:r>
      <w:r w:rsidR="00982233">
        <w:t xml:space="preserve"> customers, especially if they are B2C customers by offering a discount code or other promotions. </w:t>
      </w:r>
      <w:r w:rsidR="00982233">
        <w:t>This report shows h</w:t>
      </w:r>
      <w:r>
        <w:t xml:space="preserve">ow much is each customer </w:t>
      </w:r>
      <w:r w:rsidR="00982233">
        <w:t xml:space="preserve">is </w:t>
      </w:r>
      <w:r>
        <w:t>worth</w:t>
      </w:r>
      <w:r w:rsidR="00982233">
        <w:t xml:space="preserve"> sorted by lifetime revenue. </w:t>
      </w:r>
    </w:p>
    <w:p w14:paraId="2F2BD7C2" w14:textId="7C1D6E02" w:rsidR="00BE310F" w:rsidRDefault="00BE310F" w:rsidP="00BE310F">
      <w:pPr>
        <w:pStyle w:val="ListParagraph"/>
        <w:numPr>
          <w:ilvl w:val="0"/>
          <w:numId w:val="22"/>
        </w:numPr>
      </w:pPr>
      <w:r>
        <w:t xml:space="preserve">The management is interested in the performance of the company and products. </w:t>
      </w:r>
      <w:r w:rsidR="00AF1B6A">
        <w:t xml:space="preserve">This can aid in decision of discontinuing an item or </w:t>
      </w:r>
      <w:r w:rsidR="00EC5A87">
        <w:t xml:space="preserve">product segment. Furthermore, the marketing strategy can focus on weaker performing products or adapt to demand for others. </w:t>
      </w:r>
      <w:r w:rsidR="00673EDE">
        <w:t xml:space="preserve">As such, the </w:t>
      </w:r>
      <w:r w:rsidR="009E1512">
        <w:t xml:space="preserve">attached scripts can generate reports that answer the </w:t>
      </w:r>
      <w:r w:rsidR="00673EDE">
        <w:t xml:space="preserve">following </w:t>
      </w:r>
      <w:r w:rsidR="009E1512">
        <w:t>business questions</w:t>
      </w:r>
      <w:r w:rsidR="00673EDE">
        <w:t xml:space="preserve">: </w:t>
      </w:r>
    </w:p>
    <w:p w14:paraId="4000F987" w14:textId="1A558E18" w:rsidR="00BE310F" w:rsidRDefault="00BE310F" w:rsidP="00BE310F">
      <w:pPr>
        <w:pStyle w:val="ListParagraph"/>
        <w:numPr>
          <w:ilvl w:val="1"/>
          <w:numId w:val="22"/>
        </w:numPr>
      </w:pPr>
      <w:r>
        <w:t>Which products</w:t>
      </w:r>
      <w:r>
        <w:t xml:space="preserve"> (models)</w:t>
      </w:r>
      <w:r>
        <w:t xml:space="preserve"> are selling the most in terms of quantity of units sold?</w:t>
      </w:r>
    </w:p>
    <w:p w14:paraId="007197E6" w14:textId="2A56ED4E" w:rsidR="00BE310F" w:rsidRDefault="00BE310F" w:rsidP="00BE310F">
      <w:pPr>
        <w:pStyle w:val="ListParagraph"/>
        <w:numPr>
          <w:ilvl w:val="1"/>
          <w:numId w:val="22"/>
        </w:numPr>
      </w:pPr>
      <w:r>
        <w:t>Which shoe segment (</w:t>
      </w:r>
      <w:r w:rsidR="00BB1A22">
        <w:t>Boat Shoes, Running Shoes etc.</w:t>
      </w:r>
      <w:r>
        <w:t>) is the strongest segment in terms of revenue?</w:t>
      </w:r>
    </w:p>
    <w:p w14:paraId="63DA90E4" w14:textId="292144FF" w:rsidR="0031444D" w:rsidRDefault="0031444D" w:rsidP="0031444D">
      <w:pPr>
        <w:pStyle w:val="ListParagraph"/>
        <w:numPr>
          <w:ilvl w:val="0"/>
          <w:numId w:val="22"/>
        </w:numPr>
      </w:pPr>
      <w:r>
        <w:t xml:space="preserve">The stock pickers in the warehouse need a list of items to pick from the shelves each day. </w:t>
      </w:r>
      <w:r w:rsidR="00C8310E">
        <w:t>The</w:t>
      </w:r>
      <w:r w:rsidR="00982233">
        <w:t>y</w:t>
      </w:r>
      <w:r w:rsidR="00C8310E">
        <w:t xml:space="preserve"> will need all the information to prepare an order for shipment. The system </w:t>
      </w:r>
      <w:r w:rsidR="00982233">
        <w:t>generates</w:t>
      </w:r>
      <w:r w:rsidR="00C8310E">
        <w:t xml:space="preserve"> a report based on the order status, payment status and </w:t>
      </w:r>
      <w:r w:rsidR="00ED1257">
        <w:t>provide</w:t>
      </w:r>
      <w:r w:rsidR="00982233">
        <w:t>s</w:t>
      </w:r>
      <w:r w:rsidR="00ED1257">
        <w:t xml:space="preserve"> the item and customer information. This way the stock pickers can commission the sales</w:t>
      </w:r>
      <w:r w:rsidR="00982233">
        <w:t>-</w:t>
      </w:r>
      <w:r w:rsidR="00ED1257">
        <w:t>order</w:t>
      </w:r>
      <w:r w:rsidR="00982233">
        <w:t xml:space="preserve"> and get it</w:t>
      </w:r>
      <w:r w:rsidR="00ED1257">
        <w:t xml:space="preserve"> ready for shipping.</w:t>
      </w:r>
    </w:p>
    <w:p w14:paraId="012D23CD" w14:textId="24A6B173" w:rsidR="000C2C5C" w:rsidRDefault="00174EC0" w:rsidP="000C2C5C">
      <w:pPr>
        <w:pStyle w:val="ListParagraph"/>
        <w:numPr>
          <w:ilvl w:val="0"/>
          <w:numId w:val="22"/>
        </w:numPr>
      </w:pPr>
      <w:r>
        <w:t>Once</w:t>
      </w:r>
      <w:r w:rsidR="00B26A47">
        <w:t xml:space="preserve"> the stock pickers have picked an order and it is </w:t>
      </w:r>
      <w:r>
        <w:t>ready to be shipped, the customer should be updated of the status of their order</w:t>
      </w:r>
      <w:r w:rsidR="00B26A47">
        <w:t>. T</w:t>
      </w:r>
      <w:r w:rsidR="00ED2358">
        <w:t xml:space="preserve">o do this, the customer service department needs the </w:t>
      </w:r>
      <w:r w:rsidR="00C23F11">
        <w:t xml:space="preserve">finished </w:t>
      </w:r>
      <w:r w:rsidR="00487684">
        <w:t>sales-order pick</w:t>
      </w:r>
      <w:r w:rsidR="009E1512">
        <w:t xml:space="preserve">ing list and </w:t>
      </w:r>
      <w:r w:rsidR="00ED2358">
        <w:t xml:space="preserve">customers’ email address. </w:t>
      </w:r>
      <w:r w:rsidR="00982233">
        <w:t xml:space="preserve">There is a </w:t>
      </w:r>
      <w:r w:rsidR="009E1512">
        <w:t>procedure</w:t>
      </w:r>
      <w:r w:rsidR="00DE0709">
        <w:t xml:space="preserve">, just for this purpose, as well. </w:t>
      </w:r>
    </w:p>
    <w:p w14:paraId="49B009B4" w14:textId="77777777" w:rsidR="000945CA" w:rsidRDefault="000945CA" w:rsidP="000945CA"/>
    <w:p w14:paraId="1EFCC80A" w14:textId="65DE941B" w:rsidR="00FB4A3B" w:rsidRPr="000C2C5C" w:rsidRDefault="00B35753" w:rsidP="00ED1257">
      <w:pPr>
        <w:pStyle w:val="Heading2"/>
      </w:pPr>
      <w:bookmarkStart w:id="3" w:name="_Toc66655861"/>
      <w:r>
        <w:t xml:space="preserve">Bonus: Ready-to-use </w:t>
      </w:r>
      <w:r w:rsidR="0039463B">
        <w:t>Processes and procedures stored in the database</w:t>
      </w:r>
      <w:bookmarkEnd w:id="3"/>
    </w:p>
    <w:p w14:paraId="395FACC5" w14:textId="469DE118" w:rsidR="00AE39B5" w:rsidRDefault="00257E80" w:rsidP="004C0DD0">
      <w:pPr>
        <w:pStyle w:val="ListParagraph"/>
        <w:numPr>
          <w:ilvl w:val="0"/>
          <w:numId w:val="23"/>
        </w:numPr>
      </w:pPr>
      <w:r>
        <w:t>When a customer places an order, the syste</w:t>
      </w:r>
      <w:r w:rsidR="006A2589">
        <w:t xml:space="preserve">m </w:t>
      </w:r>
      <w:r w:rsidR="00AE39B5">
        <w:t>needs to create new entries in the orders, and order details tables, furthermore it needs to check the inventory and reduce inventory by the ordered amount to reflect this sale. A store procedure captures all these standard procedures and allows for fast and comprehensive order tracking.</w:t>
      </w:r>
    </w:p>
    <w:p w14:paraId="75E1D139" w14:textId="5627366C" w:rsidR="004C0DD0" w:rsidRDefault="004C0DD0" w:rsidP="004C0DD0">
      <w:pPr>
        <w:pStyle w:val="ListParagraph"/>
        <w:numPr>
          <w:ilvl w:val="0"/>
          <w:numId w:val="23"/>
        </w:numPr>
      </w:pPr>
      <w:r>
        <w:t xml:space="preserve">To avoid running out of stock, </w:t>
      </w:r>
      <w:r w:rsidR="00DE0709">
        <w:t>the</w:t>
      </w:r>
      <w:r>
        <w:t xml:space="preserve"> system create</w:t>
      </w:r>
      <w:r w:rsidR="00DE0709">
        <w:t>s</w:t>
      </w:r>
      <w:r>
        <w:t xml:space="preserve"> a low inventory report </w:t>
      </w:r>
      <w:r w:rsidR="00DE0709">
        <w:t xml:space="preserve">which can trigger a new purchase order for low-stock </w:t>
      </w:r>
      <w:r>
        <w:t xml:space="preserve">products. </w:t>
      </w:r>
      <w:r w:rsidR="0084624D">
        <w:t>This can be done manually or with an automated procedure that checks stock levels and generates purchase orders based on a threshold.</w:t>
      </w:r>
    </w:p>
    <w:p w14:paraId="3A527247" w14:textId="3896DBB2" w:rsidR="00F10587" w:rsidRDefault="00F10587" w:rsidP="004C0DD0">
      <w:pPr>
        <w:pStyle w:val="ListParagraph"/>
        <w:numPr>
          <w:ilvl w:val="0"/>
          <w:numId w:val="23"/>
        </w:numPr>
      </w:pPr>
      <w:r>
        <w:lastRenderedPageBreak/>
        <w:t xml:space="preserve">A shoe manufacturer </w:t>
      </w:r>
      <w:r w:rsidR="00297FE8">
        <w:t xml:space="preserve">(supplier) </w:t>
      </w:r>
      <w:r>
        <w:t xml:space="preserve">just launched a new shoe model. </w:t>
      </w:r>
      <w:r w:rsidR="00D9263F">
        <w:t>Your</w:t>
      </w:r>
      <w:r>
        <w:t xml:space="preserve"> customers cannot wait to be able to order this item, but first, </w:t>
      </w:r>
      <w:r w:rsidR="00D9263F">
        <w:t>you</w:t>
      </w:r>
      <w:r>
        <w:t xml:space="preserve"> need to create the product in </w:t>
      </w:r>
      <w:r w:rsidR="00D9263F">
        <w:t>your product</w:t>
      </w:r>
      <w:r>
        <w:t xml:space="preserve"> database and order the shoe model from the supplier.</w:t>
      </w:r>
    </w:p>
    <w:p w14:paraId="0E77131C" w14:textId="3C2AD5AE" w:rsidR="006D2D45" w:rsidRDefault="006D2D45" w:rsidP="006D2D45">
      <w:pPr>
        <w:pStyle w:val="ListParagraph"/>
        <w:numPr>
          <w:ilvl w:val="1"/>
          <w:numId w:val="23"/>
        </w:numPr>
      </w:pPr>
      <w:r>
        <w:t>There are stored procedures available to add new items to the products table and</w:t>
      </w:r>
    </w:p>
    <w:p w14:paraId="52544296" w14:textId="08B5E5CC" w:rsidR="006D2D45" w:rsidRDefault="006D2D45" w:rsidP="006D2D45">
      <w:pPr>
        <w:pStyle w:val="ListParagraph"/>
        <w:numPr>
          <w:ilvl w:val="1"/>
          <w:numId w:val="23"/>
        </w:numPr>
      </w:pPr>
      <w:r>
        <w:t>To order or re-order products.</w:t>
      </w:r>
    </w:p>
    <w:p w14:paraId="728552FA" w14:textId="6B68FBAF" w:rsidR="009A41AD" w:rsidRDefault="009A41AD" w:rsidP="004C0DD0">
      <w:pPr>
        <w:pStyle w:val="ListParagraph"/>
        <w:numPr>
          <w:ilvl w:val="0"/>
          <w:numId w:val="23"/>
        </w:numPr>
      </w:pPr>
      <w:r>
        <w:t>When shipments are received from suppliers, this needs to be reflected in the inventory levels of our products.</w:t>
      </w:r>
      <w:r w:rsidR="00160D7D">
        <w:t xml:space="preserve"> Once the recei</w:t>
      </w:r>
      <w:r w:rsidR="00632594">
        <w:t>ving agent in our warehouse</w:t>
      </w:r>
      <w:r w:rsidR="00160D7D">
        <w:t xml:space="preserve"> updates the received date, all the products have to be added into the inventory, to start selling them.</w:t>
      </w:r>
      <w:r w:rsidR="006D2D45">
        <w:t xml:space="preserve"> A stored procedure does this and </w:t>
      </w:r>
      <w:r w:rsidR="008A6086">
        <w:t xml:space="preserve">also updates the status to “In Stock” so customers can immediately start buying it again. </w:t>
      </w:r>
    </w:p>
    <w:p w14:paraId="138F373F" w14:textId="118F5B97" w:rsidR="004152BE" w:rsidRDefault="004152BE" w:rsidP="004152BE"/>
    <w:p w14:paraId="237F15B2" w14:textId="6CEC92B6" w:rsidR="007C5B8D" w:rsidRDefault="007C5B8D">
      <w:pPr>
        <w:spacing w:line="480" w:lineRule="auto"/>
        <w:ind w:firstLine="720"/>
      </w:pPr>
      <w:r>
        <w:br w:type="page"/>
      </w:r>
    </w:p>
    <w:p w14:paraId="4AC54B26" w14:textId="77777777" w:rsidR="00352EFF" w:rsidRDefault="00352EFF" w:rsidP="004152BE"/>
    <w:p w14:paraId="078743B6" w14:textId="3F585407" w:rsidR="004152BE" w:rsidRDefault="0055052C" w:rsidP="00C86CF5">
      <w:pPr>
        <w:pStyle w:val="Heading1"/>
      </w:pPr>
      <w:bookmarkStart w:id="4" w:name="_Toc66655862"/>
      <w:r>
        <w:t xml:space="preserve">Flowchart: Customer </w:t>
      </w:r>
      <w:r w:rsidR="00E16F17">
        <w:t xml:space="preserve">Order </w:t>
      </w:r>
      <w:r>
        <w:t xml:space="preserve">Journey and </w:t>
      </w:r>
      <w:r w:rsidR="00E16F17">
        <w:t>Inventory Management</w:t>
      </w:r>
      <w:bookmarkEnd w:id="4"/>
    </w:p>
    <w:p w14:paraId="1922F3B8" w14:textId="38A01A66" w:rsidR="007C5B8D" w:rsidRPr="007C5B8D" w:rsidRDefault="007C5B8D" w:rsidP="007C5B8D">
      <w:r>
        <w:t xml:space="preserve">The below flow-chart depicts the typical flow of information and data that is facilitated by the proposed database. </w:t>
      </w:r>
      <w:r w:rsidR="00761B2F">
        <w:t xml:space="preserve">The customer making an order </w:t>
      </w:r>
    </w:p>
    <w:p w14:paraId="28C46D0E" w14:textId="30F6D6C4" w:rsidR="0055052C" w:rsidRDefault="006F6088" w:rsidP="0055052C">
      <w:r>
        <w:rPr>
          <w:noProof/>
        </w:rPr>
        <w:drawing>
          <wp:inline distT="0" distB="0" distL="0" distR="0" wp14:anchorId="0899EDC1" wp14:editId="10929DD5">
            <wp:extent cx="6618514" cy="7828232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091" cy="784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AA17" w14:textId="4B0C3588" w:rsidR="004152BE" w:rsidRDefault="004152BE" w:rsidP="004152BE"/>
    <w:p w14:paraId="2E6E9174" w14:textId="6257081D" w:rsidR="004152BE" w:rsidRDefault="00352EFF" w:rsidP="00352EFF">
      <w:pPr>
        <w:pStyle w:val="Heading1"/>
      </w:pPr>
      <w:bookmarkStart w:id="5" w:name="_Toc66655863"/>
      <w:r>
        <w:t>Key Entities</w:t>
      </w:r>
      <w:bookmarkEnd w:id="5"/>
    </w:p>
    <w:p w14:paraId="3FDF32E0" w14:textId="446DD304" w:rsidR="00352EFF" w:rsidRDefault="0040020B" w:rsidP="00352EFF">
      <w:r>
        <w:t xml:space="preserve">The database for your shoe shop has been designed with </w:t>
      </w:r>
      <w:r w:rsidR="0027718A">
        <w:t xml:space="preserve">5 main sections in mind. These </w:t>
      </w:r>
      <w:r w:rsidR="000F4E26">
        <w:t xml:space="preserve">(same colors) </w:t>
      </w:r>
      <w:r w:rsidR="0027718A">
        <w:t xml:space="preserve">are also reflected in the ER model </w:t>
      </w:r>
      <w:r w:rsidR="000F4E26">
        <w:t>and described below</w:t>
      </w:r>
      <w:r w:rsidR="0027718A">
        <w:t xml:space="preserve">. </w:t>
      </w:r>
      <w:r w:rsidR="00310AAF">
        <w:t>The main entities are the products, the purchase orders, the customers and customer orders. The supporting elements are the shippers, employees</w:t>
      </w:r>
      <w:r w:rsidR="00C74E09">
        <w:t xml:space="preserve"> and payments records. </w:t>
      </w:r>
    </w:p>
    <w:p w14:paraId="35527697" w14:textId="77777777" w:rsidR="00C74E09" w:rsidRDefault="00C74E09" w:rsidP="00352EFF"/>
    <w:p w14:paraId="2408BC2B" w14:textId="774A9E1E" w:rsidR="0027718A" w:rsidRDefault="00D63299" w:rsidP="00352EFF">
      <w:r w:rsidRPr="00D63299">
        <w:lastRenderedPageBreak/>
        <w:drawing>
          <wp:inline distT="0" distB="0" distL="0" distR="0" wp14:anchorId="0D87AF82" wp14:editId="6FB936F9">
            <wp:extent cx="6798310" cy="4316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r="-12"/>
                    <a:stretch/>
                  </pic:blipFill>
                  <pic:spPr bwMode="auto">
                    <a:xfrm>
                      <a:off x="0" y="0"/>
                      <a:ext cx="6817854" cy="432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0E508" w14:textId="77777777" w:rsidR="003A6576" w:rsidRPr="00352EFF" w:rsidRDefault="003A6576" w:rsidP="00352EFF"/>
    <w:p w14:paraId="4A3BC61C" w14:textId="0431FE07" w:rsidR="004152BE" w:rsidRDefault="004152BE" w:rsidP="004152BE"/>
    <w:p w14:paraId="0CEB0FC3" w14:textId="0D0414EE" w:rsidR="004152BE" w:rsidRDefault="0055052C" w:rsidP="0055052C">
      <w:pPr>
        <w:pStyle w:val="Heading1"/>
      </w:pPr>
      <w:bookmarkStart w:id="6" w:name="_Toc66655864"/>
      <w:r>
        <w:lastRenderedPageBreak/>
        <w:t>Entity Relational Model</w:t>
      </w:r>
      <w:bookmarkEnd w:id="6"/>
    </w:p>
    <w:p w14:paraId="00CD42D1" w14:textId="66879F86" w:rsidR="004152BE" w:rsidRDefault="003A6576" w:rsidP="004152BE">
      <w:r>
        <w:rPr>
          <w:noProof/>
        </w:rPr>
        <w:drawing>
          <wp:inline distT="0" distB="0" distL="0" distR="0" wp14:anchorId="7BFFC107" wp14:editId="4A88A5BA">
            <wp:extent cx="6858000" cy="6412865"/>
            <wp:effectExtent l="0" t="0" r="0" b="635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1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4403" w14:textId="7C21AA92" w:rsidR="004152BE" w:rsidRDefault="004152BE" w:rsidP="004152BE"/>
    <w:p w14:paraId="32998F63" w14:textId="379C4DE8" w:rsidR="004152BE" w:rsidRDefault="004152BE" w:rsidP="004152BE"/>
    <w:p w14:paraId="026588F7" w14:textId="42BAF143" w:rsidR="00C74E09" w:rsidRDefault="004B599B" w:rsidP="004B599B">
      <w:pPr>
        <w:pStyle w:val="Heading1"/>
      </w:pPr>
      <w:bookmarkStart w:id="7" w:name="_Toc66655865"/>
      <w:r>
        <w:t>SQL Queries</w:t>
      </w:r>
      <w:bookmarkEnd w:id="7"/>
    </w:p>
    <w:p w14:paraId="18C67F58" w14:textId="164C67DF" w:rsidR="00FF7AFE" w:rsidRPr="00FF7AFE" w:rsidRDefault="00FF7AFE" w:rsidP="00FF7AFE">
      <w:pPr>
        <w:pStyle w:val="Heading2"/>
      </w:pPr>
      <w:bookmarkStart w:id="8" w:name="_Toc66655866"/>
      <w:r>
        <w:t xml:space="preserve">Reports and Queries addressing </w:t>
      </w:r>
      <w:r w:rsidR="000110C5">
        <w:t>pain points</w:t>
      </w:r>
      <w:bookmarkEnd w:id="8"/>
    </w:p>
    <w:p w14:paraId="006824C4" w14:textId="5166F8CE" w:rsidR="00AE49C0" w:rsidRDefault="008765D7" w:rsidP="008B35F6">
      <w:pPr>
        <w:pStyle w:val="ListParagraph"/>
        <w:numPr>
          <w:ilvl w:val="0"/>
          <w:numId w:val="25"/>
        </w:numPr>
      </w:pPr>
      <w:r>
        <w:t xml:space="preserve">View to display </w:t>
      </w:r>
      <w:r w:rsidR="00CD6475">
        <w:t xml:space="preserve">lowest stock items. This view </w:t>
      </w:r>
      <w:r w:rsidR="00AE49C0">
        <w:t xml:space="preserve">shows all items where there are less than 10 units in stock. </w:t>
      </w:r>
      <w:r w:rsidR="00ED5122">
        <w:rPr>
          <w:noProof/>
        </w:rPr>
        <w:drawing>
          <wp:inline distT="0" distB="0" distL="0" distR="0" wp14:anchorId="5C0DBAD9" wp14:editId="662782B9">
            <wp:extent cx="3276600" cy="325120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5FD4" w14:textId="77777777" w:rsidR="008B35F6" w:rsidRPr="00DE4168" w:rsidRDefault="008B35F6" w:rsidP="00DE4168"/>
    <w:p w14:paraId="51578BCE" w14:textId="5342BC7D" w:rsidR="00302F2E" w:rsidRDefault="008B35F6" w:rsidP="008B35F6">
      <w:pPr>
        <w:pStyle w:val="ListParagraph"/>
        <w:numPr>
          <w:ilvl w:val="0"/>
          <w:numId w:val="25"/>
        </w:numPr>
      </w:pPr>
      <w:r>
        <w:t>View to show the top performing sales rep, ordered by revenue they brought in with their B2B accounts</w:t>
      </w:r>
    </w:p>
    <w:p w14:paraId="6F254396" w14:textId="4AF2F105" w:rsidR="00C74E09" w:rsidRDefault="00312236" w:rsidP="004152BE">
      <w:r>
        <w:rPr>
          <w:noProof/>
        </w:rPr>
        <w:drawing>
          <wp:inline distT="0" distB="0" distL="0" distR="0" wp14:anchorId="5280EB8B" wp14:editId="41629C96">
            <wp:extent cx="4229100" cy="39751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2228" w14:textId="7A498106" w:rsidR="008B35F6" w:rsidRDefault="00327D75" w:rsidP="008B35F6">
      <w:pPr>
        <w:pStyle w:val="ListParagraph"/>
        <w:numPr>
          <w:ilvl w:val="0"/>
          <w:numId w:val="25"/>
        </w:numPr>
      </w:pPr>
      <w:r>
        <w:t xml:space="preserve">Revenue by Customer Segment (B2B or B2C) </w:t>
      </w:r>
      <w:r w:rsidR="002E6A4F">
        <w:rPr>
          <w:noProof/>
        </w:rPr>
        <w:drawing>
          <wp:inline distT="0" distB="0" distL="0" distR="0" wp14:anchorId="1C88DA3A" wp14:editId="37C4EC45">
            <wp:extent cx="5651500" cy="28321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B717" w14:textId="77777777" w:rsidR="00D0748C" w:rsidRDefault="00D0748C" w:rsidP="00D0748C"/>
    <w:p w14:paraId="58A86041" w14:textId="3FEFA409" w:rsidR="00C74E09" w:rsidRDefault="002817C3" w:rsidP="00C46FB8">
      <w:pPr>
        <w:pStyle w:val="ListParagraph"/>
        <w:numPr>
          <w:ilvl w:val="0"/>
          <w:numId w:val="25"/>
        </w:numPr>
      </w:pPr>
      <w:r>
        <w:t>B</w:t>
      </w:r>
      <w:r w:rsidR="001552E7">
        <w:t>est B2C customers by revenue. Getting their emails to send out discount codes.</w:t>
      </w:r>
    </w:p>
    <w:p w14:paraId="6774B6EC" w14:textId="661BA6A8" w:rsidR="001552E7" w:rsidRDefault="001552E7" w:rsidP="001552E7">
      <w:r>
        <w:rPr>
          <w:noProof/>
        </w:rPr>
        <w:drawing>
          <wp:inline distT="0" distB="0" distL="0" distR="0" wp14:anchorId="4DD56FFE" wp14:editId="0EEF8F63">
            <wp:extent cx="4152900" cy="438150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0935" w14:textId="77777777" w:rsidR="00102095" w:rsidRDefault="00E64CAE" w:rsidP="00850A4E">
      <w:pPr>
        <w:pStyle w:val="ListParagraph"/>
        <w:numPr>
          <w:ilvl w:val="0"/>
          <w:numId w:val="25"/>
        </w:numPr>
      </w:pPr>
      <w:r>
        <w:t>Best</w:t>
      </w:r>
      <w:r w:rsidR="00D0748C">
        <w:t>-</w:t>
      </w:r>
      <w:r>
        <w:t>selling product by quantity</w:t>
      </w:r>
      <w:r w:rsidR="00836BDA">
        <w:rPr>
          <w:noProof/>
        </w:rPr>
        <w:drawing>
          <wp:inline distT="0" distB="0" distL="0" distR="0" wp14:anchorId="13D3981D" wp14:editId="2B2418F3">
            <wp:extent cx="4546600" cy="363220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216A" w14:textId="60703A62" w:rsidR="00C74E09" w:rsidRDefault="00102095" w:rsidP="00850A4E">
      <w:pPr>
        <w:pStyle w:val="ListParagraph"/>
        <w:numPr>
          <w:ilvl w:val="0"/>
          <w:numId w:val="25"/>
        </w:numPr>
      </w:pPr>
      <w:r>
        <w:t>Strongest product segment by revenue</w:t>
      </w:r>
      <w:r w:rsidR="0080669C">
        <w:t xml:space="preserve">. </w:t>
      </w:r>
    </w:p>
    <w:p w14:paraId="73EE37C6" w14:textId="0EE8EFBD" w:rsidR="00560F7E" w:rsidRDefault="0080669C" w:rsidP="00560F7E">
      <w:r>
        <w:rPr>
          <w:noProof/>
        </w:rPr>
        <w:drawing>
          <wp:inline distT="0" distB="0" distL="0" distR="0" wp14:anchorId="1941CF8C" wp14:editId="54BEEE59">
            <wp:extent cx="3733800" cy="3708400"/>
            <wp:effectExtent l="0" t="0" r="0" b="0"/>
            <wp:docPr id="16" name="Picture 16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A8B6" w14:textId="197A2C6E" w:rsidR="00A11EE7" w:rsidRDefault="00781511" w:rsidP="008F1580">
      <w:pPr>
        <w:pStyle w:val="ListParagraph"/>
        <w:numPr>
          <w:ilvl w:val="0"/>
          <w:numId w:val="25"/>
        </w:numPr>
      </w:pPr>
      <w:r>
        <w:t>Updating the customer order details when items have shipped</w:t>
      </w:r>
      <w:r w:rsidR="009B2AAC">
        <w:t xml:space="preserve"> out of the warehouse. </w:t>
      </w:r>
      <w:r>
        <w:br/>
      </w:r>
      <w:r>
        <w:rPr>
          <w:noProof/>
        </w:rPr>
        <w:drawing>
          <wp:inline distT="0" distB="0" distL="0" distR="0" wp14:anchorId="2F906163" wp14:editId="68DAC87C">
            <wp:extent cx="6858000" cy="3772535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7561" w14:textId="3FD325B7" w:rsidR="00ED1DF0" w:rsidRDefault="007450A2" w:rsidP="00A11EE7">
      <w:pPr>
        <w:pStyle w:val="ListParagraph"/>
        <w:numPr>
          <w:ilvl w:val="1"/>
          <w:numId w:val="25"/>
        </w:numPr>
      </w:pPr>
      <w:r>
        <w:t xml:space="preserve">Calling the procedure: </w:t>
      </w:r>
      <w:r w:rsidR="00ED1DF0">
        <w:t>Retrieving the emails for customers whos’ orders have been picked and shipped</w:t>
      </w:r>
      <w:r w:rsidR="00ED1DF0">
        <w:br/>
      </w:r>
      <w:r w:rsidR="00ED1DF0" w:rsidRPr="00ED1DF0">
        <w:drawing>
          <wp:inline distT="0" distB="0" distL="0" distR="0" wp14:anchorId="0E694F67" wp14:editId="7BC43DE7">
            <wp:extent cx="6145823" cy="1505727"/>
            <wp:effectExtent l="0" t="0" r="1270" b="571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8021" cy="15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FE1C" w14:textId="299758A5" w:rsidR="007C65BB" w:rsidRDefault="007C65BB" w:rsidP="008F1580">
      <w:pPr>
        <w:pStyle w:val="ListParagraph"/>
        <w:numPr>
          <w:ilvl w:val="0"/>
          <w:numId w:val="25"/>
        </w:numPr>
      </w:pPr>
      <w:r>
        <w:t>Order picking list for warehouse staff to pick and prepare orders</w:t>
      </w:r>
      <w:r w:rsidR="00657739">
        <w:br/>
      </w:r>
      <w:r>
        <w:rPr>
          <w:noProof/>
        </w:rPr>
        <w:drawing>
          <wp:inline distT="0" distB="0" distL="0" distR="0" wp14:anchorId="2BBAEA1C" wp14:editId="3FC3F27F">
            <wp:extent cx="5651500" cy="3714750"/>
            <wp:effectExtent l="0" t="0" r="0" b="635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82"/>
                    <a:stretch/>
                  </pic:blipFill>
                  <pic:spPr bwMode="auto">
                    <a:xfrm>
                      <a:off x="0" y="0"/>
                      <a:ext cx="565150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13C4F" w14:textId="50A0AB20" w:rsidR="007C65BB" w:rsidRDefault="007C65BB" w:rsidP="00657739"/>
    <w:p w14:paraId="3ED1C510" w14:textId="6FC5277A" w:rsidR="00657739" w:rsidRDefault="00FF7AFE" w:rsidP="00FF7AFE">
      <w:pPr>
        <w:pStyle w:val="Heading2"/>
      </w:pPr>
      <w:bookmarkStart w:id="9" w:name="_Toc66655867"/>
      <w:r>
        <w:t>Stored Procedures</w:t>
      </w:r>
      <w:r w:rsidR="00A90287">
        <w:t>: Bonus</w:t>
      </w:r>
      <w:bookmarkEnd w:id="9"/>
    </w:p>
    <w:p w14:paraId="1DA39979" w14:textId="26F1DEAE" w:rsidR="0084624D" w:rsidRDefault="005A4886" w:rsidP="003E136C">
      <w:pPr>
        <w:pStyle w:val="ListParagraph"/>
        <w:numPr>
          <w:ilvl w:val="0"/>
          <w:numId w:val="26"/>
        </w:numPr>
      </w:pPr>
      <w:r>
        <w:t>Creating a purchase order based on</w:t>
      </w:r>
      <w:r w:rsidR="00763F59">
        <w:t xml:space="preserve"> manual</w:t>
      </w:r>
      <w:r>
        <w:t xml:space="preserve"> input</w:t>
      </w:r>
      <w:r w:rsidR="00763F59">
        <w:t xml:space="preserve"> of</w:t>
      </w:r>
      <w:r>
        <w:t xml:space="preserve"> product ID and quantity needed</w:t>
      </w:r>
      <w:r>
        <w:br/>
      </w:r>
      <w:r w:rsidR="00763F59">
        <w:rPr>
          <w:noProof/>
        </w:rPr>
        <w:drawing>
          <wp:inline distT="0" distB="0" distL="0" distR="0" wp14:anchorId="043F64CC" wp14:editId="565AD909">
            <wp:extent cx="6323468" cy="6796454"/>
            <wp:effectExtent l="0" t="0" r="127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98"/>
                    <a:stretch/>
                  </pic:blipFill>
                  <pic:spPr bwMode="auto">
                    <a:xfrm>
                      <a:off x="0" y="0"/>
                      <a:ext cx="6347281" cy="6822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4CABC" w14:textId="25643AC9" w:rsidR="00763F59" w:rsidRDefault="00BB2F08" w:rsidP="00AE1432">
      <w:pPr>
        <w:pStyle w:val="ListParagraph"/>
        <w:numPr>
          <w:ilvl w:val="1"/>
          <w:numId w:val="26"/>
        </w:numPr>
      </w:pPr>
      <w:r>
        <w:t>Calling the procedure and re-ordering 3 different products</w:t>
      </w:r>
      <w:r w:rsidR="00B32B36">
        <w:t>.</w:t>
      </w:r>
      <w:r w:rsidR="00B32B36">
        <w:br/>
      </w:r>
      <w:r>
        <w:rPr>
          <w:noProof/>
        </w:rPr>
        <w:drawing>
          <wp:inline distT="0" distB="0" distL="0" distR="0" wp14:anchorId="14A61ECE" wp14:editId="30824BD6">
            <wp:extent cx="5499100" cy="2451100"/>
            <wp:effectExtent l="0" t="0" r="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5D60" w14:textId="74F95E4D" w:rsidR="00512605" w:rsidRDefault="00512605" w:rsidP="003E136C">
      <w:pPr>
        <w:pStyle w:val="ListParagraph"/>
        <w:numPr>
          <w:ilvl w:val="0"/>
          <w:numId w:val="26"/>
        </w:numPr>
      </w:pPr>
      <w:r>
        <w:t xml:space="preserve">Automatically </w:t>
      </w:r>
      <w:r w:rsidR="001A1EBE">
        <w:t>create purchase orders for</w:t>
      </w:r>
      <w:r>
        <w:t xml:space="preserve"> low-stock items</w:t>
      </w:r>
      <w:r w:rsidR="004F23AB">
        <w:rPr>
          <w:noProof/>
        </w:rPr>
        <w:drawing>
          <wp:inline distT="0" distB="0" distL="0" distR="0" wp14:anchorId="21080E2E" wp14:editId="2D93774D">
            <wp:extent cx="6578600" cy="636270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385B" w14:textId="3F374203" w:rsidR="0026794B" w:rsidRDefault="00B32B36" w:rsidP="00055CF0">
      <w:pPr>
        <w:pStyle w:val="ListParagraph"/>
        <w:numPr>
          <w:ilvl w:val="1"/>
          <w:numId w:val="26"/>
        </w:numPr>
      </w:pPr>
      <w:r>
        <w:t xml:space="preserve">Calling the procedure: 3 low-stock </w:t>
      </w:r>
      <w:r w:rsidR="00D86A00">
        <w:t>I</w:t>
      </w:r>
      <w:r w:rsidR="004E5FE8">
        <w:t xml:space="preserve">tems </w:t>
      </w:r>
      <w:r w:rsidR="00D86A00">
        <w:t>re-</w:t>
      </w:r>
      <w:r w:rsidR="004E5FE8">
        <w:t>ordered</w:t>
      </w:r>
      <w:r w:rsidR="004E5FE8">
        <w:br/>
      </w:r>
      <w:r w:rsidR="0038345B">
        <w:rPr>
          <w:noProof/>
        </w:rPr>
        <w:drawing>
          <wp:inline distT="0" distB="0" distL="0" distR="0" wp14:anchorId="572CDE06" wp14:editId="480903DF">
            <wp:extent cx="3977196" cy="1524255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813" cy="15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C6E7" w14:textId="414860D0" w:rsidR="0026794B" w:rsidRDefault="0026794B" w:rsidP="0026794B"/>
    <w:p w14:paraId="5201817F" w14:textId="133C2355" w:rsidR="00A90287" w:rsidRDefault="00A90287" w:rsidP="005539C6">
      <w:pPr>
        <w:pStyle w:val="ListParagraph"/>
        <w:numPr>
          <w:ilvl w:val="0"/>
          <w:numId w:val="26"/>
        </w:numPr>
      </w:pPr>
      <w:r>
        <w:t>Adding a new product to the product catalog table</w:t>
      </w:r>
      <w:r w:rsidR="00B32B36">
        <w:br/>
      </w:r>
      <w:r>
        <w:rPr>
          <w:noProof/>
        </w:rPr>
        <w:drawing>
          <wp:inline distT="0" distB="0" distL="0" distR="0" wp14:anchorId="4FF39D83" wp14:editId="3EA3AB58">
            <wp:extent cx="6442725" cy="1547447"/>
            <wp:effectExtent l="0" t="0" r="0" b="254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849" cy="155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1FCA" w14:textId="3084F2F4" w:rsidR="00700EDE" w:rsidRDefault="00700EDE" w:rsidP="00700EDE">
      <w:pPr>
        <w:pStyle w:val="ListParagraph"/>
        <w:numPr>
          <w:ilvl w:val="1"/>
          <w:numId w:val="26"/>
        </w:numPr>
      </w:pPr>
      <w:r>
        <w:t>Calling the procedure to add three new shoes to the product catalog</w:t>
      </w:r>
    </w:p>
    <w:p w14:paraId="49501B02" w14:textId="0575662F" w:rsidR="0026794B" w:rsidRDefault="00C2709C" w:rsidP="0026794B">
      <w:r>
        <w:rPr>
          <w:noProof/>
        </w:rPr>
        <w:drawing>
          <wp:inline distT="0" distB="0" distL="0" distR="0" wp14:anchorId="03DDC895" wp14:editId="36BAC79C">
            <wp:extent cx="6858000" cy="1831340"/>
            <wp:effectExtent l="0" t="0" r="0" b="0"/>
            <wp:docPr id="23" name="Picture 2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abl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C85E" w14:textId="1421B1CD" w:rsidR="00DD5C03" w:rsidRDefault="00DD5C03" w:rsidP="0059745E">
      <w:pPr>
        <w:pStyle w:val="ListParagraph"/>
        <w:numPr>
          <w:ilvl w:val="0"/>
          <w:numId w:val="26"/>
        </w:numPr>
      </w:pPr>
      <w:r>
        <w:t>Creating a new customer order based on the customer ID, product ID and quantity ordered</w:t>
      </w:r>
      <w:r>
        <w:br/>
      </w:r>
      <w:r>
        <w:rPr>
          <w:noProof/>
        </w:rPr>
        <w:drawing>
          <wp:inline distT="0" distB="0" distL="0" distR="0" wp14:anchorId="3745A3C1" wp14:editId="05A7E248">
            <wp:extent cx="6189785" cy="3998143"/>
            <wp:effectExtent l="0" t="0" r="0" b="254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007" cy="400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4A09C5B" wp14:editId="709B0B60">
            <wp:extent cx="4482970" cy="3877408"/>
            <wp:effectExtent l="0" t="0" r="635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695" cy="389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710442F" wp14:editId="16147E8B">
            <wp:extent cx="4088423" cy="3106841"/>
            <wp:effectExtent l="0" t="0" r="1270" b="508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069" cy="311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CF66" w14:textId="28ED34C7" w:rsidR="0026794B" w:rsidRDefault="0026794B" w:rsidP="0026794B"/>
    <w:p w14:paraId="2F0E7D07" w14:textId="7F009BB6" w:rsidR="0026794B" w:rsidRDefault="0059745E" w:rsidP="0059745E">
      <w:pPr>
        <w:pStyle w:val="Heading1"/>
      </w:pPr>
      <w:bookmarkStart w:id="10" w:name="_Toc66655868"/>
      <w:r>
        <w:t>Appendix: Create Tables Statements</w:t>
      </w:r>
      <w:bookmarkEnd w:id="10"/>
    </w:p>
    <w:p w14:paraId="55628B47" w14:textId="77777777" w:rsidR="0059745E" w:rsidRPr="0059745E" w:rsidRDefault="0059745E" w:rsidP="0059745E"/>
    <w:p w14:paraId="502B42A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MySQL Workbench Forward Engineering</w:t>
      </w:r>
    </w:p>
    <w:p w14:paraId="26A9A26B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</w:p>
    <w:p w14:paraId="54C8A5DB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SET @OLD_UNIQUE_CHECKS=@@UNIQUE_CHECKS, UNIQUE_CHECKS=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0;</w:t>
      </w:r>
      <w:proofErr w:type="gramEnd"/>
    </w:p>
    <w:p w14:paraId="308FAB3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SET @OLD_FOREIGN_KEY_CHECKS=@@FOREIGN_KEY_CHECKS, FOREIGN_KEY_CHECKS=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0;</w:t>
      </w:r>
      <w:proofErr w:type="gramEnd"/>
    </w:p>
    <w:p w14:paraId="12A8ED20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SET @OLD_SQL_MODE=@@SQL_MODE, SQL_MODE='ONLY_FULL_GROUP_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BY,STRICT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_TRANS_TABLES,NO_ZERO_IN_DATE,NO_ZERO_DATE,ERROR_FOR_DIVISION_BY_ZERO,NO_ENGINE_SUBSTITUTION';</w:t>
      </w:r>
    </w:p>
    <w:p w14:paraId="759D8D4F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</w:p>
    <w:p w14:paraId="384301BE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-----------------------------------------------------</w:t>
      </w:r>
    </w:p>
    <w:p w14:paraId="7DA69B2E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Schema shoe_shop_team10</w:t>
      </w:r>
    </w:p>
    <w:p w14:paraId="7B9C26A6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-----------------------------------------------------</w:t>
      </w:r>
    </w:p>
    <w:p w14:paraId="3083A0B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</w:p>
    <w:p w14:paraId="44B99AC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-----------------------------------------------------</w:t>
      </w:r>
    </w:p>
    <w:p w14:paraId="1F734EEF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Schema shoe_shop_team10</w:t>
      </w:r>
    </w:p>
    <w:p w14:paraId="25A7F8B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-----------------------------------------------------</w:t>
      </w:r>
    </w:p>
    <w:p w14:paraId="37FD9924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CREATE SCHEMA IF NOT EXISTS `shoe_shop_team10` DEFAULT CHARACTER SET utf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8 ;</w:t>
      </w:r>
      <w:proofErr w:type="gramEnd"/>
    </w:p>
    <w:p w14:paraId="16E8BBF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USE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 ;</w:t>
      </w:r>
      <w:proofErr w:type="gramEnd"/>
    </w:p>
    <w:p w14:paraId="797ED96D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</w:p>
    <w:p w14:paraId="12681260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-----------------------------------------------------</w:t>
      </w:r>
    </w:p>
    <w:p w14:paraId="3D95B66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Table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Employees`</w:t>
      </w:r>
    </w:p>
    <w:p w14:paraId="3382885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-----------------------------------------------------</w:t>
      </w:r>
    </w:p>
    <w:p w14:paraId="31B5816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CREATE TABLE IF NOT EXISTS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Employees` (</w:t>
      </w:r>
    </w:p>
    <w:p w14:paraId="1B31C8F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EmployeeID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INT UNSIGNED NOT NULL AUTO_INCREMENT,</w:t>
      </w:r>
    </w:p>
    <w:p w14:paraId="5FF7C4A8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`FirstName`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45) NOT NULL,</w:t>
      </w:r>
    </w:p>
    <w:p w14:paraId="3F4056D2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LastName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45) NOT NULL,</w:t>
      </w:r>
    </w:p>
    <w:p w14:paraId="224F7E72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`Title`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100) NOT NULL,</w:t>
      </w:r>
    </w:p>
    <w:p w14:paraId="5EB2B22E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hireDate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DATE NOT NULL,</w:t>
      </w:r>
    </w:p>
    <w:p w14:paraId="086A7597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ReportsTo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INT(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10) NULL,</w:t>
      </w:r>
    </w:p>
    <w:p w14:paraId="772DE464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`email`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255) NOT NULL,</w:t>
      </w:r>
    </w:p>
    <w:p w14:paraId="369FB58F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PRIMARY KEY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EmployeeID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`),</w:t>
      </w:r>
    </w:p>
    <w:p w14:paraId="2804F1B6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UNIQUE INDEX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email_UNIQUE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(`email` ASC) VISIBLE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60B9A6E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</w:p>
    <w:p w14:paraId="4D442F27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</w:p>
    <w:p w14:paraId="4BD1B918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-----------------------------------------------------</w:t>
      </w:r>
    </w:p>
    <w:p w14:paraId="47B6A3F6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Table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Customers`</w:t>
      </w:r>
    </w:p>
    <w:p w14:paraId="44BCF0D4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-----------------------------------------------------</w:t>
      </w:r>
    </w:p>
    <w:p w14:paraId="1F6FD467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CREATE TABLE IF NOT EXISTS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Customers` (</w:t>
      </w:r>
    </w:p>
    <w:p w14:paraId="20342FA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CustomerID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INT UNSIGNED NOT NULL AUTO_INCREMENT,</w:t>
      </w:r>
    </w:p>
    <w:p w14:paraId="0D1541B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FirstNameCustomer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45) NOT NULL,</w:t>
      </w:r>
    </w:p>
    <w:p w14:paraId="03878CE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LastNameCustomer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45) NOT NULL,</w:t>
      </w:r>
    </w:p>
    <w:p w14:paraId="02348DCD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`Gender`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ENUM(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'M', 'F', 'O') NOT NULL,</w:t>
      </w:r>
    </w:p>
    <w:p w14:paraId="3530A0D4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customerSince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DATE NOT NULL,</w:t>
      </w:r>
    </w:p>
    <w:p w14:paraId="2596B71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`Address`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45) NOT NULL,</w:t>
      </w:r>
    </w:p>
    <w:p w14:paraId="21F9CDAF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postalcode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15) NOT NULL,</w:t>
      </w:r>
    </w:p>
    <w:p w14:paraId="0754897F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`city`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50) NOT NULL,</w:t>
      </w:r>
    </w:p>
    <w:p w14:paraId="512B753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`state`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50) NULL,</w:t>
      </w:r>
    </w:p>
    <w:p w14:paraId="0B3CEC5E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`country`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50) NOT NULL,</w:t>
      </w:r>
    </w:p>
    <w:p w14:paraId="3B4491C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customerType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ENUM(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"B2B", "B2C") NOT NULL,</w:t>
      </w:r>
    </w:p>
    <w:p w14:paraId="5098C7D8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SalesRepID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INT UNSIGNED NULL,</w:t>
      </w:r>
    </w:p>
    <w:p w14:paraId="103799C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emailCust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255) NOT NULL,</w:t>
      </w:r>
    </w:p>
    <w:p w14:paraId="4013989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PRIMARY KEY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CustomerID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`),</w:t>
      </w:r>
    </w:p>
    <w:p w14:paraId="4AD1101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INDEX `fk_customers_Employees1_idx`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SalesRepID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ASC) VISIBLE,</w:t>
      </w:r>
    </w:p>
    <w:p w14:paraId="516380F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UNIQUE INDEX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emailCust_UNIQUE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emailCust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ASC) VISIBLE,</w:t>
      </w:r>
    </w:p>
    <w:p w14:paraId="7157ADE4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CONSTRAINT `fk_customers_Employees1`</w:t>
      </w:r>
    </w:p>
    <w:p w14:paraId="4BB6F11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FOREIGN KEY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SalesRepID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</w:t>
      </w:r>
    </w:p>
    <w:p w14:paraId="444B397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REFERENCES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Employees`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EmployeeID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</w:t>
      </w:r>
    </w:p>
    <w:p w14:paraId="14E7B890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ON DELETE NO ACTION</w:t>
      </w:r>
    </w:p>
    <w:p w14:paraId="18A0203E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ON UPDATE NO ACTION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52019947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</w:p>
    <w:p w14:paraId="22621FD2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</w:p>
    <w:p w14:paraId="296B8BC4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-----------------------------------------------------</w:t>
      </w:r>
    </w:p>
    <w:p w14:paraId="1DDD94D4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Table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Orders`</w:t>
      </w:r>
    </w:p>
    <w:p w14:paraId="58A34C7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-----------------------------------------------------</w:t>
      </w:r>
    </w:p>
    <w:p w14:paraId="0BB8C3E7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CREATE TABLE IF NOT EXISTS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Orders` (</w:t>
      </w:r>
    </w:p>
    <w:p w14:paraId="4A402C84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OrderID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INT UNSIGNED NOT NULL AUTO_INCREMENT,</w:t>
      </w:r>
    </w:p>
    <w:p w14:paraId="1AF8954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OrderDate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DATE NOT NULL,</w:t>
      </w:r>
    </w:p>
    <w:p w14:paraId="4D82952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CustomerID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INT UNSIGNED NOT NULL,</w:t>
      </w:r>
    </w:p>
    <w:p w14:paraId="25A128B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OrderValue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DECIMAL(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10,2) NOT NULL,</w:t>
      </w:r>
    </w:p>
    <w:p w14:paraId="32A4317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CompletedDate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DATETIME NULL,</w:t>
      </w:r>
    </w:p>
    <w:p w14:paraId="6009E65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OrderStatus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ENUM(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"Pending", "Completed", "Cancelled") NULL,</w:t>
      </w:r>
    </w:p>
    <w:p w14:paraId="76D7529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PRIMARY KEY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OrderID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`),</w:t>
      </w:r>
    </w:p>
    <w:p w14:paraId="3D88CF76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INDEX `fk_Orders_customers1_idx`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CustomerID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ASC) VISIBLE,</w:t>
      </w:r>
    </w:p>
    <w:p w14:paraId="448BC2E6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UNIQUE INDEX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OrderID_UNIQUE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OrderID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ASC) VISIBLE,</w:t>
      </w:r>
    </w:p>
    <w:p w14:paraId="40C0D40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CONSTRAINT `fk_Orders_customers1`</w:t>
      </w:r>
    </w:p>
    <w:p w14:paraId="4092447E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FOREIGN KEY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CustomerID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</w:t>
      </w:r>
    </w:p>
    <w:p w14:paraId="465A619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REFERENCES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Customers`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CustomerID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</w:t>
      </w:r>
    </w:p>
    <w:p w14:paraId="145F23E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ON DELETE NO ACTION</w:t>
      </w:r>
    </w:p>
    <w:p w14:paraId="20F0BE97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ON UPDATE NO ACTION)</w:t>
      </w:r>
    </w:p>
    <w:p w14:paraId="4ECC7BC0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ENGINE = </w:t>
      </w:r>
      <w:proofErr w:type="spellStart"/>
      <w:proofErr w:type="gramStart"/>
      <w:r w:rsidRPr="00F50763">
        <w:rPr>
          <w:rFonts w:ascii="Courier New" w:hAnsi="Courier New" w:cs="Courier New"/>
          <w:sz w:val="18"/>
          <w:szCs w:val="18"/>
        </w:rPr>
        <w:t>InnoDB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;</w:t>
      </w:r>
      <w:proofErr w:type="gramEnd"/>
    </w:p>
    <w:p w14:paraId="15B446E0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</w:p>
    <w:p w14:paraId="400FB5D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</w:p>
    <w:p w14:paraId="35C021B2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-----------------------------------------------------</w:t>
      </w:r>
    </w:p>
    <w:p w14:paraId="26D977AB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Table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Payments`</w:t>
      </w:r>
    </w:p>
    <w:p w14:paraId="7FD091F7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-----------------------------------------------------</w:t>
      </w:r>
    </w:p>
    <w:p w14:paraId="7F7CAF6E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CREATE TABLE IF NOT EXISTS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Payments` (</w:t>
      </w:r>
    </w:p>
    <w:p w14:paraId="6D631528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PaymentID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INT NOT NULL AUTO_INCREMENT,</w:t>
      </w:r>
    </w:p>
    <w:p w14:paraId="0D2F85A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orderID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INT(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20) UNSIGNED NOT NULL,</w:t>
      </w:r>
    </w:p>
    <w:p w14:paraId="73276E0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`amount`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DECIMAL(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10,2) NOT NULL,</w:t>
      </w:r>
    </w:p>
    <w:p w14:paraId="4AB5B167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paymentdate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DATE NOT NULL,</w:t>
      </w:r>
    </w:p>
    <w:p w14:paraId="37639DC0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paymentType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ENUM(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'CC', 'Debit', 'Check', 'Bank Transfer') NOT NULL,</w:t>
      </w:r>
    </w:p>
    <w:p w14:paraId="03A7A6B8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PRIMARY KEY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PaymentID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`),</w:t>
      </w:r>
    </w:p>
    <w:p w14:paraId="51B39DC2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INDEX `fk_payments_Orders1_idx`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orderID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ASC) VISIBLE,</w:t>
      </w:r>
    </w:p>
    <w:p w14:paraId="72B80F2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CONSTRAINT `fk_payments_Orders1`</w:t>
      </w:r>
    </w:p>
    <w:p w14:paraId="1A2AA97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FOREIGN KEY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orderID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</w:t>
      </w:r>
    </w:p>
    <w:p w14:paraId="71B4AAD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REFERENCES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Orders`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OrderID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</w:t>
      </w:r>
    </w:p>
    <w:p w14:paraId="3B0A4402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ON DELETE NO ACTION</w:t>
      </w:r>
    </w:p>
    <w:p w14:paraId="13DFD52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ON UPDATE NO ACTION)</w:t>
      </w:r>
    </w:p>
    <w:p w14:paraId="0D01C7A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ENGINE = </w:t>
      </w:r>
      <w:proofErr w:type="spellStart"/>
      <w:proofErr w:type="gramStart"/>
      <w:r w:rsidRPr="00F50763">
        <w:rPr>
          <w:rFonts w:ascii="Courier New" w:hAnsi="Courier New" w:cs="Courier New"/>
          <w:sz w:val="18"/>
          <w:szCs w:val="18"/>
        </w:rPr>
        <w:t>InnoDB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;</w:t>
      </w:r>
      <w:proofErr w:type="gramEnd"/>
    </w:p>
    <w:p w14:paraId="18556D9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</w:p>
    <w:p w14:paraId="205A39D6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</w:p>
    <w:p w14:paraId="40698382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-----------------------------------------------------</w:t>
      </w:r>
    </w:p>
    <w:p w14:paraId="2AE6F7FB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Table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Suppliers`</w:t>
      </w:r>
    </w:p>
    <w:p w14:paraId="79C42548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-----------------------------------------------------</w:t>
      </w:r>
    </w:p>
    <w:p w14:paraId="74D737D6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CREATE TABLE IF NOT EXISTS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Suppliers` (</w:t>
      </w:r>
    </w:p>
    <w:p w14:paraId="7F85F02B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SupplierID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INT UNSIGNED NOT NULL AUTO_INCREMENT,</w:t>
      </w:r>
    </w:p>
    <w:p w14:paraId="505BA352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SupplierName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255) NOT NULL,</w:t>
      </w:r>
    </w:p>
    <w:p w14:paraId="66956AD0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ContactNameSupplier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50) NOT NULL,</w:t>
      </w:r>
    </w:p>
    <w:p w14:paraId="0D2F883B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`Address`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45) NOT NULL,</w:t>
      </w:r>
    </w:p>
    <w:p w14:paraId="7389EAA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postalcode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15) NOT NULL,</w:t>
      </w:r>
    </w:p>
    <w:p w14:paraId="0CFC748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`city`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50) NOT NULL,</w:t>
      </w:r>
    </w:p>
    <w:p w14:paraId="4C0FCAD8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`state`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50) NULL,</w:t>
      </w:r>
    </w:p>
    <w:p w14:paraId="14E58BD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`country`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50) NOT NULL,</w:t>
      </w:r>
    </w:p>
    <w:p w14:paraId="4532D35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`email`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255) NULL,</w:t>
      </w:r>
    </w:p>
    <w:p w14:paraId="49E2330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PRIMARY KEY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SupplierID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`),</w:t>
      </w:r>
    </w:p>
    <w:p w14:paraId="05CB800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UNIQUE INDEX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email_UNIQUE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(`email` ASC) VISIBLE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6AFAB3F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</w:p>
    <w:p w14:paraId="2ED7633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</w:p>
    <w:p w14:paraId="18056C3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-----------------------------------------------------</w:t>
      </w:r>
    </w:p>
    <w:p w14:paraId="2315B89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Table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Products`</w:t>
      </w:r>
    </w:p>
    <w:p w14:paraId="1357A30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-----------------------------------------------------</w:t>
      </w:r>
    </w:p>
    <w:p w14:paraId="2415BDB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CREATE TABLE IF NOT EXISTS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Products` (</w:t>
      </w:r>
    </w:p>
    <w:p w14:paraId="711B4F6B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ProductID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20) NOT NULL,</w:t>
      </w:r>
    </w:p>
    <w:p w14:paraId="3FC2C27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`type`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ENUM(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"Running Shoes", "Everyday Sneaker", "Slip-Ons", "Boat Shoes", "High Tops", "Weather Repellent Shoes") NOT NULL,</w:t>
      </w:r>
    </w:p>
    <w:p w14:paraId="2DAA4B9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`ProductName`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100) NOT NULL,</w:t>
      </w:r>
    </w:p>
    <w:p w14:paraId="7922677F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`Brand`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45) NOT NULL,</w:t>
      </w:r>
    </w:p>
    <w:p w14:paraId="37E9613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`Model`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45) NOT NULL,</w:t>
      </w:r>
    </w:p>
    <w:p w14:paraId="0F4301A7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`Size`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10) NOT NULL,</w:t>
      </w:r>
    </w:p>
    <w:p w14:paraId="18A31D84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`Color`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45) NOT NULL,</w:t>
      </w:r>
    </w:p>
    <w:p w14:paraId="44B00D1F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`Gender`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ENUM(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"M", "F", "U") NOT NULL,</w:t>
      </w:r>
    </w:p>
    <w:p w14:paraId="30F432A2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DateAdded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DATE NOT NULL,</w:t>
      </w:r>
    </w:p>
    <w:p w14:paraId="2347388F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buyPrice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DECIMAL(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10,2) NOT NULL,</w:t>
      </w:r>
    </w:p>
    <w:p w14:paraId="7E519944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`Margin`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DECIMAL(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10,2) NOT NULL,</w:t>
      </w:r>
    </w:p>
    <w:p w14:paraId="1B71C54F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sellPrice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DECIMAL(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10,2) NOT NULL,</w:t>
      </w:r>
    </w:p>
    <w:p w14:paraId="76AB280F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StockLevel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INT NULL,</w:t>
      </w:r>
    </w:p>
    <w:p w14:paraId="1F2CC8C7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`Status`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ENUM(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"Discontinued", "In Stock", "Sold Out", "On Sale") NULL,</w:t>
      </w:r>
    </w:p>
    <w:p w14:paraId="141F418E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SupplierPrimary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INT UNSIGNED NULL,</w:t>
      </w:r>
    </w:p>
    <w:p w14:paraId="0E228E1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PRIMARY KEY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ProductID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`),</w:t>
      </w:r>
    </w:p>
    <w:p w14:paraId="5EB220AF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INDEX `fk_Products_Suppliers1_idx`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SupplierPrimary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ASC) VISIBLE,</w:t>
      </w:r>
    </w:p>
    <w:p w14:paraId="729CBDF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CONSTRAINT `fk_Products_Suppliers1`</w:t>
      </w:r>
    </w:p>
    <w:p w14:paraId="023108F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FOREIGN KEY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SupplierPrimary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</w:t>
      </w:r>
    </w:p>
    <w:p w14:paraId="2E30FFC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REFERENCES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Suppliers`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SupplierID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</w:t>
      </w:r>
    </w:p>
    <w:p w14:paraId="28D0992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ON DELETE NO ACTION</w:t>
      </w:r>
    </w:p>
    <w:p w14:paraId="658F8E28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ON UPDATE NO ACTION)</w:t>
      </w:r>
    </w:p>
    <w:p w14:paraId="4F4D8872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ENGINE = </w:t>
      </w:r>
      <w:proofErr w:type="spellStart"/>
      <w:proofErr w:type="gramStart"/>
      <w:r w:rsidRPr="00F50763">
        <w:rPr>
          <w:rFonts w:ascii="Courier New" w:hAnsi="Courier New" w:cs="Courier New"/>
          <w:sz w:val="18"/>
          <w:szCs w:val="18"/>
        </w:rPr>
        <w:t>InnoDB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;</w:t>
      </w:r>
      <w:proofErr w:type="gramEnd"/>
    </w:p>
    <w:p w14:paraId="6C78572D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</w:p>
    <w:p w14:paraId="5FB54A6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</w:p>
    <w:p w14:paraId="48F4A218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-----------------------------------------------------</w:t>
      </w:r>
    </w:p>
    <w:p w14:paraId="6BFB478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Table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Shippers`</w:t>
      </w:r>
    </w:p>
    <w:p w14:paraId="21F4444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-----------------------------------------------------</w:t>
      </w:r>
    </w:p>
    <w:p w14:paraId="32EC858E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CREATE TABLE IF NOT EXISTS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Shippers` (</w:t>
      </w:r>
    </w:p>
    <w:p w14:paraId="36CC54AE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ShipperID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INT UNSIGNED NOT NULL AUTO_INCREMENT,</w:t>
      </w:r>
    </w:p>
    <w:p w14:paraId="57D9649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ShipperName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45) NOT NULL,</w:t>
      </w:r>
    </w:p>
    <w:p w14:paraId="49F5A6DD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ContactName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100) NULL,</w:t>
      </w:r>
    </w:p>
    <w:p w14:paraId="700F3F3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ContactEmail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320) NOT NULL,</w:t>
      </w:r>
    </w:p>
    <w:p w14:paraId="13F9973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`Address`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50) NULL,</w:t>
      </w:r>
    </w:p>
    <w:p w14:paraId="692A2E3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`City`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50) NULL,</w:t>
      </w:r>
    </w:p>
    <w:p w14:paraId="123B875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`State`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50) NULL,</w:t>
      </w:r>
    </w:p>
    <w:p w14:paraId="10C2DCA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`Country`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50) NOT NULL,</w:t>
      </w:r>
    </w:p>
    <w:p w14:paraId="1E97F5A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PostalCode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15) NOT NULL,</w:t>
      </w:r>
    </w:p>
    <w:p w14:paraId="46B781E6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PRIMARY KEY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ShipperID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`))</w:t>
      </w:r>
    </w:p>
    <w:p w14:paraId="08FF2EE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ENGINE = </w:t>
      </w:r>
      <w:proofErr w:type="spellStart"/>
      <w:proofErr w:type="gramStart"/>
      <w:r w:rsidRPr="00F50763">
        <w:rPr>
          <w:rFonts w:ascii="Courier New" w:hAnsi="Courier New" w:cs="Courier New"/>
          <w:sz w:val="18"/>
          <w:szCs w:val="18"/>
        </w:rPr>
        <w:t>InnoDB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;</w:t>
      </w:r>
      <w:proofErr w:type="gramEnd"/>
    </w:p>
    <w:p w14:paraId="40B7C97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</w:p>
    <w:p w14:paraId="65B87068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</w:p>
    <w:p w14:paraId="6FBD3CFD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-----------------------------------------------------</w:t>
      </w:r>
    </w:p>
    <w:p w14:paraId="49D9B5BD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Table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OrderDetails`</w:t>
      </w:r>
    </w:p>
    <w:p w14:paraId="401DE90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-----------------------------------------------------</w:t>
      </w:r>
    </w:p>
    <w:p w14:paraId="5680A0EE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CREATE TABLE IF NOT EXISTS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OrderDetails` (</w:t>
      </w:r>
    </w:p>
    <w:p w14:paraId="1FAAB4F0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OrderID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INT UNSIGNED NOT NULL,</w:t>
      </w:r>
    </w:p>
    <w:p w14:paraId="72EC12EE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ProductID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20) NOT NULL,</w:t>
      </w:r>
    </w:p>
    <w:p w14:paraId="659F3A0E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`quantity` INT UNSIGNED NULL,</w:t>
      </w:r>
    </w:p>
    <w:p w14:paraId="28832632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ETA_Date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DATE NULL,</w:t>
      </w:r>
    </w:p>
    <w:p w14:paraId="4A5D105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`Delivered Date` DATE NULL,</w:t>
      </w:r>
    </w:p>
    <w:p w14:paraId="6F490B68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ShipperID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INT UNSIGNED NULL,</w:t>
      </w:r>
    </w:p>
    <w:p w14:paraId="6047964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Status_OD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ENUM(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"Pending", "Shipped", "Delivered", "Delayed", "Cancelled") NULL,</w:t>
      </w:r>
    </w:p>
    <w:p w14:paraId="355C370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PRIMARY KEY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OrderID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ProductID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`),</w:t>
      </w:r>
    </w:p>
    <w:p w14:paraId="2DB79AE0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INDEX `fk_OrderDetails_Products1_idx`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ProductID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ASC) VISIBLE,</w:t>
      </w:r>
    </w:p>
    <w:p w14:paraId="77BD57F7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INDEX `fk_OrderDetails_Shippers1_idx`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ShipperID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ASC) VISIBLE,</w:t>
      </w:r>
    </w:p>
    <w:p w14:paraId="35E4A1B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CONSTRAINT `fk_OrderDetails_Products1`</w:t>
      </w:r>
    </w:p>
    <w:p w14:paraId="1F1C63B7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FOREIGN KEY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ProductID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</w:t>
      </w:r>
    </w:p>
    <w:p w14:paraId="1F2A177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REFERENCES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Products`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ProductID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</w:t>
      </w:r>
    </w:p>
    <w:p w14:paraId="2CD3A5C6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ON DELETE NO ACTION</w:t>
      </w:r>
    </w:p>
    <w:p w14:paraId="4E8B597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ON UPDATE NO ACTION,</w:t>
      </w:r>
    </w:p>
    <w:p w14:paraId="52F447CE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CONSTRAINT `fk_OrderDetails_Orders1`</w:t>
      </w:r>
    </w:p>
    <w:p w14:paraId="0073834E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FOREIGN KEY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OrderID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</w:t>
      </w:r>
    </w:p>
    <w:p w14:paraId="6A80F62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REFERENCES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Orders`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OrderID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</w:t>
      </w:r>
    </w:p>
    <w:p w14:paraId="70709740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ON DELETE NO ACTION</w:t>
      </w:r>
    </w:p>
    <w:p w14:paraId="2A67706E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ON UPDATE NO ACTION,</w:t>
      </w:r>
    </w:p>
    <w:p w14:paraId="5D51014E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CONSTRAINT `fk_OrderDetails_Shippers1`</w:t>
      </w:r>
    </w:p>
    <w:p w14:paraId="07ABE2E8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FOREIGN KEY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ShipperID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</w:t>
      </w:r>
    </w:p>
    <w:p w14:paraId="682CA264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REFERENCES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Shippers`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ShipperID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</w:t>
      </w:r>
    </w:p>
    <w:p w14:paraId="135EB47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ON DELETE NO ACTION</w:t>
      </w:r>
    </w:p>
    <w:p w14:paraId="333D0BE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ON UPDATE NO ACTION)</w:t>
      </w:r>
    </w:p>
    <w:p w14:paraId="47FF3167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ENGINE = </w:t>
      </w:r>
      <w:proofErr w:type="spellStart"/>
      <w:proofErr w:type="gramStart"/>
      <w:r w:rsidRPr="00F50763">
        <w:rPr>
          <w:rFonts w:ascii="Courier New" w:hAnsi="Courier New" w:cs="Courier New"/>
          <w:sz w:val="18"/>
          <w:szCs w:val="18"/>
        </w:rPr>
        <w:t>InnoDB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;</w:t>
      </w:r>
      <w:proofErr w:type="gramEnd"/>
    </w:p>
    <w:p w14:paraId="24172000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</w:p>
    <w:p w14:paraId="263362D7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</w:p>
    <w:p w14:paraId="1C63867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-----------------------------------------------------</w:t>
      </w:r>
    </w:p>
    <w:p w14:paraId="312AF540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Table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PurchaseOrders`</w:t>
      </w:r>
    </w:p>
    <w:p w14:paraId="580F668D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-----------------------------------------------------</w:t>
      </w:r>
    </w:p>
    <w:p w14:paraId="61DE01F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CREATE TABLE IF NOT EXISTS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PurchaseOrders` (</w:t>
      </w:r>
    </w:p>
    <w:p w14:paraId="1CFD68C6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PurchOrderID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INT UNSIGNED NOT NULL AUTO_INCREMENT,</w:t>
      </w:r>
    </w:p>
    <w:p w14:paraId="40A92ED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OrderDate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DATE NOT NULL,</w:t>
      </w:r>
    </w:p>
    <w:p w14:paraId="357625A7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OrderValue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DECIMAL(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10,2) NOT NULL,</w:t>
      </w:r>
    </w:p>
    <w:p w14:paraId="108F38B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CompletedDate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DATETIME NULL,</w:t>
      </w:r>
    </w:p>
    <w:p w14:paraId="617F44B4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PurchOrderStatus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ENUM(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"Pending", "Completed", "Cancelled") NULL,</w:t>
      </w:r>
    </w:p>
    <w:p w14:paraId="6A7B9C22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SupplierID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INT UNSIGNED NULL,</w:t>
      </w:r>
    </w:p>
    <w:p w14:paraId="2321B007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PRIMARY KEY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PurchOrderID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`),</w:t>
      </w:r>
    </w:p>
    <w:p w14:paraId="5E6AB0B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INDEX `fk_PurchaseOrders_Suppliers1_idx`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SupplierID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ASC) VISIBLE,</w:t>
      </w:r>
    </w:p>
    <w:p w14:paraId="3E09605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CONSTRAINT `fk_PurchaseOrders_Suppliers1`</w:t>
      </w:r>
    </w:p>
    <w:p w14:paraId="08C12AD2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FOREIGN KEY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SupplierID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</w:t>
      </w:r>
    </w:p>
    <w:p w14:paraId="7594658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REFERENCES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Suppliers`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SupplierID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</w:t>
      </w:r>
    </w:p>
    <w:p w14:paraId="5907981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ON DELETE NO ACTION</w:t>
      </w:r>
    </w:p>
    <w:p w14:paraId="1362EFCB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ON UPDATE NO ACTION)</w:t>
      </w:r>
    </w:p>
    <w:p w14:paraId="55960A1F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ENGINE = </w:t>
      </w:r>
      <w:proofErr w:type="spellStart"/>
      <w:proofErr w:type="gramStart"/>
      <w:r w:rsidRPr="00F50763">
        <w:rPr>
          <w:rFonts w:ascii="Courier New" w:hAnsi="Courier New" w:cs="Courier New"/>
          <w:sz w:val="18"/>
          <w:szCs w:val="18"/>
        </w:rPr>
        <w:t>InnoDB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;</w:t>
      </w:r>
      <w:proofErr w:type="gramEnd"/>
    </w:p>
    <w:p w14:paraId="780F3D1F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</w:p>
    <w:p w14:paraId="7BA8C3BF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</w:p>
    <w:p w14:paraId="146A6F66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-----------------------------------------------------</w:t>
      </w:r>
    </w:p>
    <w:p w14:paraId="52405D04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Table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PurchaseOrderDetails`</w:t>
      </w:r>
    </w:p>
    <w:p w14:paraId="0A3D4ECE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-- -----------------------------------------------------</w:t>
      </w:r>
    </w:p>
    <w:p w14:paraId="6D04DAF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CREATE TABLE IF NOT EXISTS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PurchaseOrderDetails` (</w:t>
      </w:r>
    </w:p>
    <w:p w14:paraId="6E516DC0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PurchOrderID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INT UNSIGNED NOT NULL,</w:t>
      </w:r>
    </w:p>
    <w:p w14:paraId="44EC6326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ProductID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20) NOT NULL,</w:t>
      </w:r>
    </w:p>
    <w:p w14:paraId="3BA4812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`quantity` INT UNSIGNED NULL,</w:t>
      </w:r>
    </w:p>
    <w:p w14:paraId="30FB483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ETA_Date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DATE NULL,</w:t>
      </w:r>
    </w:p>
    <w:p w14:paraId="330DAB9D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`Delivered Date` DATE NULL,</w:t>
      </w:r>
    </w:p>
    <w:p w14:paraId="2E7D6CC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ShipperID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INT UNSIGNED NULL,</w:t>
      </w:r>
    </w:p>
    <w:p w14:paraId="1CC28707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Status_purchOD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`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ENUM(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"Confirmed", "Shipped", "Delivered", "Cancelled") NULL,</w:t>
      </w:r>
    </w:p>
    <w:p w14:paraId="6DC2D9A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PRIMARY KEY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PurchOrderID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ProductID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`),</w:t>
      </w:r>
    </w:p>
    <w:p w14:paraId="6723D74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INDEX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fk_PurchaseOrderDetails_Products_idx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ProductID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ASC) VISIBLE,</w:t>
      </w:r>
    </w:p>
    <w:p w14:paraId="65064D8D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INDEX `fk_PurchaseOrderDetails_Shippers1_idx`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ShipperID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 ASC) VISIBLE,</w:t>
      </w:r>
    </w:p>
    <w:p w14:paraId="3DDA121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CONSTRAINT 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fk_PurchaseOrderDetails_Products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</w:t>
      </w:r>
    </w:p>
    <w:p w14:paraId="71F5879F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FOREIGN KEY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ProductID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</w:t>
      </w:r>
    </w:p>
    <w:p w14:paraId="7360DB97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REFERENCES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Products`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ProductID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</w:t>
      </w:r>
    </w:p>
    <w:p w14:paraId="65D5215F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ON DELETE NO ACTION</w:t>
      </w:r>
    </w:p>
    <w:p w14:paraId="3C6E1A8B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ON UPDATE NO ACTION,</w:t>
      </w:r>
    </w:p>
    <w:p w14:paraId="66FD28F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CONSTRAINT `fk_PurchaseOrderDetails_PurchaseOrders1`</w:t>
      </w:r>
    </w:p>
    <w:p w14:paraId="1918E60B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FOREIGN KEY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PurchOrderID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</w:t>
      </w:r>
    </w:p>
    <w:p w14:paraId="6B3DFFD2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REFERENCES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PurchaseOrders`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PurchOrderID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</w:t>
      </w:r>
    </w:p>
    <w:p w14:paraId="448C149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ON DELETE NO ACTION</w:t>
      </w:r>
    </w:p>
    <w:p w14:paraId="4CFF0E6B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ON UPDATE NO ACTION,</w:t>
      </w:r>
    </w:p>
    <w:p w14:paraId="6FD8FABB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CONSTRAINT `fk_PurchaseOrderDetails_Shippers1`</w:t>
      </w:r>
    </w:p>
    <w:p w14:paraId="7217CC4B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FOREIGN KEY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ShipperID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</w:t>
      </w:r>
    </w:p>
    <w:p w14:paraId="16055CE6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REFERENCES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Shippers` 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ShipperID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</w:t>
      </w:r>
    </w:p>
    <w:p w14:paraId="66C99C9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ON DELETE NO ACTION</w:t>
      </w:r>
    </w:p>
    <w:p w14:paraId="5F889602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    ON UPDATE NO ACTION)</w:t>
      </w:r>
    </w:p>
    <w:p w14:paraId="15EFA61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ENGINE = </w:t>
      </w:r>
      <w:proofErr w:type="spellStart"/>
      <w:proofErr w:type="gramStart"/>
      <w:r w:rsidRPr="00F50763">
        <w:rPr>
          <w:rFonts w:ascii="Courier New" w:hAnsi="Courier New" w:cs="Courier New"/>
          <w:sz w:val="18"/>
          <w:szCs w:val="18"/>
        </w:rPr>
        <w:t>InnoDB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;</w:t>
      </w:r>
      <w:proofErr w:type="gramEnd"/>
    </w:p>
    <w:p w14:paraId="25C29DC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</w:p>
    <w:p w14:paraId="362B158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</w:p>
    <w:p w14:paraId="2DE5FE7D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SET SQL_MODE=@OLD_SQL_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MODE;</w:t>
      </w:r>
      <w:proofErr w:type="gramEnd"/>
    </w:p>
    <w:p w14:paraId="6B60D374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SET FOREIGN_KEY_CHECKS=@OLD_FOREIGN_KEY_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CHECKS;</w:t>
      </w:r>
      <w:proofErr w:type="gramEnd"/>
    </w:p>
    <w:p w14:paraId="7C9D055E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SET UNIQUE_CHECKS=@OLD_UNIQUE_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CHECKS;</w:t>
      </w:r>
      <w:proofErr w:type="gramEnd"/>
    </w:p>
    <w:p w14:paraId="2EE3EDA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</w:p>
    <w:p w14:paraId="7920AE93" w14:textId="4A4E4C66" w:rsidR="003F7BE9" w:rsidRDefault="00F50763" w:rsidP="00F50763">
      <w:pPr>
        <w:pStyle w:val="Heading1"/>
      </w:pPr>
      <w:bookmarkStart w:id="11" w:name="_Toc66655869"/>
      <w:r>
        <w:t>Appendix 2: Insert Statements</w:t>
      </w:r>
      <w:bookmarkEnd w:id="11"/>
    </w:p>
    <w:p w14:paraId="38D5D3E0" w14:textId="77777777" w:rsidR="00DF34F1" w:rsidRPr="00DF34F1" w:rsidRDefault="00DF34F1" w:rsidP="00DF34F1"/>
    <w:p w14:paraId="75D6433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INSERT INTO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Employees`</w:t>
      </w:r>
    </w:p>
    <w:p w14:paraId="37DDCB6F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EmployeeID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52D22030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`FirstName`,</w:t>
      </w:r>
    </w:p>
    <w:p w14:paraId="6229BA7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LastName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75E41A3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`Title`,</w:t>
      </w:r>
    </w:p>
    <w:p w14:paraId="4ACE6A6D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hireDate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6BD5A52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ReportsTo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7E2D7C9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`email`)</w:t>
      </w:r>
    </w:p>
    <w:p w14:paraId="3210B7E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VALUES</w:t>
      </w:r>
    </w:p>
    <w:p w14:paraId="466B915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(1004, "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Jordanne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 ", "Partridge", "Sales Rep ", "2020-05-05", 1012, "Partridge@shoes.com"), </w:t>
      </w:r>
    </w:p>
    <w:p w14:paraId="27B3F646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(1005, "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Keeva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", "Cobb", "Sales Rep ", "2020-05-06", 1012, "Cobb@shoes.com"), </w:t>
      </w:r>
    </w:p>
    <w:p w14:paraId="3DFBA75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(1006, "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Imaad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", "Harper", "Sales Rep ", "2020-05-07", 1012, "Harper@shoes.com"), </w:t>
      </w:r>
    </w:p>
    <w:p w14:paraId="7A4F41C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(1007, "Alessia", "Robbins", "Sales Rep ", "2020-05-08", 1012, "Robbins@shoes.com"), </w:t>
      </w:r>
    </w:p>
    <w:p w14:paraId="4D9BE16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(1008, "Madison", "Marshall", "Sales Rep ", "2020-05-09", 1012, "Marshall@shoes.com"), </w:t>
      </w:r>
    </w:p>
    <w:p w14:paraId="7022684E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(1009, "Marie", "Partridge", "Sales Rep ", "2020-05-10", 1012, "MPartridge@shoes.com"), </w:t>
      </w:r>
    </w:p>
    <w:p w14:paraId="73087444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(1010, "Alishia", "Robson", "Sales Rep ", "2020-05-11", 1012, "Robson@shoes.com"), </w:t>
      </w:r>
    </w:p>
    <w:p w14:paraId="26613F54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(1011, "Lucien", "Cleveland", "Head of operations", "2020-05-12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",NULL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 xml:space="preserve">, "Cleveland@shoes.com"), </w:t>
      </w:r>
    </w:p>
    <w:p w14:paraId="7BC73F4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(1012, "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Connah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", "Bull", "Head of sales ", "2020-05-13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",NULL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 xml:space="preserve"> , "Bull@shoes.com"), </w:t>
      </w:r>
    </w:p>
    <w:p w14:paraId="25D33E64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(1013, "Opal", "Ahmed", "Warehouse manager", "2020-05-14", 1011, "Ahmed@shoes.com"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0593A70E" w14:textId="77777777" w:rsidR="00DF34F1" w:rsidRPr="00F50763" w:rsidRDefault="00DF34F1" w:rsidP="00DF34F1">
      <w:pPr>
        <w:pBdr>
          <w:bottom w:val="single" w:sz="12" w:space="1" w:color="auto"/>
        </w:pBdr>
        <w:rPr>
          <w:rFonts w:ascii="Courier New" w:hAnsi="Courier New" w:cs="Courier New"/>
          <w:sz w:val="18"/>
          <w:szCs w:val="18"/>
        </w:rPr>
      </w:pPr>
    </w:p>
    <w:p w14:paraId="0C7C822A" w14:textId="77777777" w:rsidR="00DF34F1" w:rsidRPr="00F50763" w:rsidRDefault="00DF34F1" w:rsidP="00DF34F1">
      <w:pPr>
        <w:rPr>
          <w:rFonts w:ascii="Courier New" w:hAnsi="Courier New" w:cs="Courier New"/>
          <w:sz w:val="18"/>
          <w:szCs w:val="18"/>
        </w:rPr>
      </w:pPr>
    </w:p>
    <w:p w14:paraId="6DA455E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INSERT INTO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Suppliers`</w:t>
      </w:r>
    </w:p>
    <w:p w14:paraId="547F89CE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SupplierID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3BD6816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SupplierName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2F2FE10E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ContactNameSupplier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5AD9A13D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`Address`,</w:t>
      </w:r>
    </w:p>
    <w:p w14:paraId="6A0B821D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postalcode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568B946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`city`,</w:t>
      </w:r>
    </w:p>
    <w:p w14:paraId="43C86B7D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`state`,</w:t>
      </w:r>
    </w:p>
    <w:p w14:paraId="7AD065D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`country`,</w:t>
      </w:r>
    </w:p>
    <w:p w14:paraId="27E0A5C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`email`)</w:t>
      </w:r>
    </w:p>
    <w:p w14:paraId="7043A844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VALUES</w:t>
      </w:r>
    </w:p>
    <w:p w14:paraId="6E9B19A8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(55555, "textiles 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etc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", "Jenny", "1 supplies unlimited lane", "33578", "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cambridge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", "MA", "USA", "jen@textiles.com"), </w:t>
      </w:r>
    </w:p>
    <w:p w14:paraId="4F344408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(88888, "manufacturer 2", "Jonathan", "450 po box road", "13448", "san 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francisco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", "CA", "USA", "jon@manufacturerdeluxe.com"), </w:t>
      </w:r>
    </w:p>
    <w:p w14:paraId="2322C67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(99999, "shoemaker the best", "Jeremy", "555 shoe lane", "74539", "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boston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", "MA", "USA", "jerry@shoemaker.com"), </w:t>
      </w:r>
    </w:p>
    <w:p w14:paraId="0823A73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(77777, "delivery guru", "James", "760 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shoe maker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 xml:space="preserve"> lane", "87838", "new 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york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", "NY", "USA", "james@deliveryguru.com"), </w:t>
      </w:r>
    </w:p>
    <w:p w14:paraId="5AD35587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(66666, "best shoes manufacturer", "Jane", "777 road b", "90124", "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seattle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", "WA", "USA", "jane@bestshoes.com"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4F96DDBC" w14:textId="77777777" w:rsidR="00DF34F1" w:rsidRPr="00F50763" w:rsidRDefault="00DF34F1" w:rsidP="00DF34F1">
      <w:pPr>
        <w:pBdr>
          <w:bottom w:val="single" w:sz="12" w:space="1" w:color="auto"/>
        </w:pBdr>
        <w:rPr>
          <w:rFonts w:ascii="Courier New" w:hAnsi="Courier New" w:cs="Courier New"/>
          <w:sz w:val="18"/>
          <w:szCs w:val="18"/>
        </w:rPr>
      </w:pPr>
    </w:p>
    <w:p w14:paraId="69C55C05" w14:textId="77777777" w:rsidR="00DF34F1" w:rsidRPr="00F50763" w:rsidRDefault="00DF34F1" w:rsidP="00DF34F1">
      <w:pPr>
        <w:rPr>
          <w:rFonts w:ascii="Courier New" w:hAnsi="Courier New" w:cs="Courier New"/>
          <w:sz w:val="18"/>
          <w:szCs w:val="18"/>
        </w:rPr>
      </w:pPr>
    </w:p>
    <w:p w14:paraId="226073AD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INSERT INTO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Shippers`</w:t>
      </w:r>
    </w:p>
    <w:p w14:paraId="694286CB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ShipperID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3839F682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ShipperName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22B2AE1F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ContactName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3BCEAD62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ContactEmail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02DE657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`Address`,</w:t>
      </w:r>
    </w:p>
    <w:p w14:paraId="28E6558D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`City`,</w:t>
      </w:r>
    </w:p>
    <w:p w14:paraId="276CD03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`State`,</w:t>
      </w:r>
    </w:p>
    <w:p w14:paraId="147D0EE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`Country`,</w:t>
      </w:r>
    </w:p>
    <w:p w14:paraId="1CB2430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PostalCode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</w:t>
      </w:r>
    </w:p>
    <w:p w14:paraId="7DC1844E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VALUES</w:t>
      </w:r>
    </w:p>
    <w:p w14:paraId="03FDA9B6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(12121, "DHL", "Peter", "peter@dhl.com", "1 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crircle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 road", "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boston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", "MA", "USA", "68710"), </w:t>
      </w:r>
    </w:p>
    <w:p w14:paraId="35646AE2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(13131, "UPS", "Bob", "bob@ups.com", "3 ups drive", "new 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york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", "NY", "USA", "62110"), </w:t>
      </w:r>
    </w:p>
    <w:p w14:paraId="686529AE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(14141, "USPS", "Mike", "mike@usps.com", "1 boulevard", "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cambridge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", "MA", "USA", "38317"), </w:t>
      </w:r>
    </w:p>
    <w:p w14:paraId="0BFCE04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(15151, "FEDEX", "Petro", "p.morelli@fedex.com", "1 fast street", "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seattle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", "WA", "USA", "65170"), </w:t>
      </w:r>
    </w:p>
    <w:p w14:paraId="7F3535D2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(16161, "GLS", "Samantha", "sam.smith@gls.com", "4 sky parcel", "san 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francisco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", "CA", "USA", "88314"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601D9F16" w14:textId="77777777" w:rsidR="00DF34F1" w:rsidRPr="00F50763" w:rsidRDefault="00DF34F1" w:rsidP="00DF34F1">
      <w:pPr>
        <w:pBdr>
          <w:bottom w:val="single" w:sz="12" w:space="1" w:color="auto"/>
        </w:pBdr>
        <w:rPr>
          <w:rFonts w:ascii="Courier New" w:hAnsi="Courier New" w:cs="Courier New"/>
          <w:sz w:val="18"/>
          <w:szCs w:val="18"/>
        </w:rPr>
      </w:pPr>
    </w:p>
    <w:p w14:paraId="6B6CFF9B" w14:textId="77777777" w:rsidR="00DF34F1" w:rsidRPr="00F50763" w:rsidRDefault="00DF34F1" w:rsidP="00DF34F1">
      <w:pPr>
        <w:rPr>
          <w:rFonts w:ascii="Courier New" w:hAnsi="Courier New" w:cs="Courier New"/>
          <w:sz w:val="18"/>
          <w:szCs w:val="18"/>
        </w:rPr>
      </w:pPr>
    </w:p>
    <w:p w14:paraId="5CAE0927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INSERT INTO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Products`</w:t>
      </w:r>
    </w:p>
    <w:p w14:paraId="1BA2091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ProductID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32429A3B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`type`,</w:t>
      </w:r>
    </w:p>
    <w:p w14:paraId="4023A718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`ProductName`,</w:t>
      </w:r>
    </w:p>
    <w:p w14:paraId="32CE1F82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`Brand`,</w:t>
      </w:r>
    </w:p>
    <w:p w14:paraId="289B854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`Model`,</w:t>
      </w:r>
    </w:p>
    <w:p w14:paraId="7154164E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`Size`,</w:t>
      </w:r>
    </w:p>
    <w:p w14:paraId="41E8ACA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`Color`,</w:t>
      </w:r>
    </w:p>
    <w:p w14:paraId="1634D93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`Gender`,</w:t>
      </w:r>
    </w:p>
    <w:p w14:paraId="047CE1B4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DateAdded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45EB7302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buyPrice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74A7EB8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`Margin`,</w:t>
      </w:r>
    </w:p>
    <w:p w14:paraId="690408D6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sellPrice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5AD3F5BF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StockLevel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108791D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`Status`,</w:t>
      </w:r>
    </w:p>
    <w:p w14:paraId="3BF24C0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SupplierPrimary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</w:t>
      </w:r>
    </w:p>
    <w:p w14:paraId="595AA1F8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VALUES</w:t>
      </w:r>
    </w:p>
    <w:p w14:paraId="05049E9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("NKE444", "Running Shoes", "speedy", "Nike", "SP234", "8", "Black", "M", "2021-01-13", 29, 0.4, 40.6, 95, "In Stock", 88888), </w:t>
      </w:r>
    </w:p>
    <w:p w14:paraId="1D456F4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("ADD4567", "Everyday Sneaker", "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gonzalo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", "Adidas", "GG97", "8", "Blue", "M", "2021-01-13", 34, 0.4, 47.6, 49, "In Stock", 55555), </w:t>
      </w:r>
    </w:p>
    <w:p w14:paraId="0BCB083B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("AB5667", "Slip-Ons", "street runner", "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Allbirds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", "SR60", "8", "Red", "F", "2021-01-13", 32, 0.4, 44.8, 24, "In Stock", 77777), </w:t>
      </w:r>
    </w:p>
    <w:p w14:paraId="0707889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("D1234567", "Boat Shoes", "boating duck", "Dunlop", "BD45", "8", "Green ", "U", "2021-01-13", 26, 0.4, 36.4, 170, "In Stock", 99999), </w:t>
      </w:r>
    </w:p>
    <w:p w14:paraId="470EE0F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("AB2355", "Weather Repellent Shoes", "rain proof 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gtx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", "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Allbirds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", "GTX", "8", "Black", "F", "2021-01-13", 29, 0.4, 40.6, 68, "In Stock", 55555), </w:t>
      </w:r>
    </w:p>
    <w:p w14:paraId="20D85538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("NKE97453", "High Tops", "skater 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boyss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", "Nike", "SB46", "8", "Orange", "F", "2021-01-13", 28, 0.4, 39.2, 179, "In Stock", 66666), </w:t>
      </w:r>
    </w:p>
    <w:p w14:paraId="264A0CC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("NKE445", "Running Shoes", "speedy", "Nike", "SP234", "9", "Black", "M", "2021-01-13", 29, 0.4, 40.6, 164, "In Stock", 88888), </w:t>
      </w:r>
    </w:p>
    <w:p w14:paraId="01D7FF90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("ADD4568", "Everyday Sneaker", "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gonzalo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", "Adidas", "GG97", "9", "Blue", "M", "2021-01-13", 34, 0.4, 47.6, 25, "In Stock", 99999), </w:t>
      </w:r>
    </w:p>
    <w:p w14:paraId="5673FAA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("AB5668", "Slip-Ons", "street runner", "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Allbirds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", "SR60", "9", "Red", "F", "2021-01-13", 32, 0.4, 44.8, 158, "In Stock", 77777), </w:t>
      </w:r>
    </w:p>
    <w:p w14:paraId="3A647DA4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("D1234568", "Boat Shoes", "boating duck", "Dunlop", "BD45", "9", "Green ", "U", "2021-01-13", 26, 0.4, 36.4, 15, "In Stock", 55555), </w:t>
      </w:r>
    </w:p>
    <w:p w14:paraId="3C34CF4D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("AB2356", "Weather Repellent Shoes", "rain proof 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gtx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", "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Allbirds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", "GTX", "9", "Black", "F", "2021-01-13", 29, 0.4, 40.6, 105, "In Stock", 66666), </w:t>
      </w:r>
    </w:p>
    <w:p w14:paraId="510184D4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("NKE97454", "High Tops", "skater 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boyss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", "Nike", "SB46", "9", "Orange", "F", "2021-01-13", 28, 0.4, 39.2, 130, "In Stock", 88888), </w:t>
      </w:r>
    </w:p>
    <w:p w14:paraId="42519A46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("NKE446", "Running Shoes", "speedy", "Nike", "SP234", "10", "Black", "M", "2021-01-13", 29, 0.4, 40.6, 128, "In Stock", 55555), </w:t>
      </w:r>
    </w:p>
    <w:p w14:paraId="4F98406D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("ADD4569", "Everyday Sneaker", "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gonzalo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", "Adidas", "GG97", "10", "Blue", "M", "2021-01-13", 34, 0.4, 47.6, 2, "In Stock", 77777), </w:t>
      </w:r>
    </w:p>
    <w:p w14:paraId="1EEC7D00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("AB5669", "Slip-Ons", "street runner", "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Allbirds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", "SR60", "10", "Red", "F", "2021-01-13", 32, 0.4, 44.8, 43, "In Stock", 99999), </w:t>
      </w:r>
    </w:p>
    <w:p w14:paraId="718435F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("D1234569", "Boat Shoes", "boating duck", "Dunlop", "BD45", "10", "Green ", "U", "2021-01-13", 26, 0.4, 36.4, 176, "In Stock", 55555), </w:t>
      </w:r>
    </w:p>
    <w:p w14:paraId="78169A0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("AB2357", "Weather Repellent Shoes", "rain proof 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gtx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", "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Allbirds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", "GTX", "10", "Black", "F", "2021-01-13", 29, 0.4, 40.6, 196, "In Stock", 66666), </w:t>
      </w:r>
    </w:p>
    <w:p w14:paraId="161F9DA4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("NKE97455", "High Tops", "skater 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boyss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", "Nike", "SB46", "10", "Orange", "F", "2021-01-13", 28, 0.4, 39.2, 0, "Sold Out", 88888), </w:t>
      </w:r>
    </w:p>
    <w:p w14:paraId="55EF5EBD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("NKE447", "Running Shoes", "speedy", "Nike", "SP234", "11", "Black", "M", "2021-01-13", 29, 0.4, 40.6, 48, "In Stock", 99999), </w:t>
      </w:r>
    </w:p>
    <w:p w14:paraId="5B12616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("ADD4570", "Everyday Sneaker", "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gonzalo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 xml:space="preserve">", "Adidas", "GG97", "11", "Blue", "M", "2021-01-13", 34, 0.4, 47.6, 132, "In Stock", 77777), </w:t>
      </w:r>
    </w:p>
    <w:p w14:paraId="6B2FD06F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("RR2345", "Running Shoes", "everyday sprint", "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Allbirds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", "ES345", "9", "Black", "F", "2021-01-13", 27, 0.4, 37.8, 0, "Discontinued", 55555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245C239E" w14:textId="77777777" w:rsidR="003F7BE9" w:rsidRPr="00F50763" w:rsidRDefault="003F7BE9" w:rsidP="003F7BE9">
      <w:pPr>
        <w:pBdr>
          <w:bottom w:val="single" w:sz="12" w:space="1" w:color="auto"/>
        </w:pBdr>
        <w:rPr>
          <w:rFonts w:ascii="Courier New" w:hAnsi="Courier New" w:cs="Courier New"/>
          <w:sz w:val="18"/>
          <w:szCs w:val="18"/>
        </w:rPr>
      </w:pPr>
    </w:p>
    <w:p w14:paraId="0BE614A4" w14:textId="77777777" w:rsidR="00DF34F1" w:rsidRPr="00F50763" w:rsidRDefault="00DF34F1" w:rsidP="003F7BE9">
      <w:pPr>
        <w:rPr>
          <w:rFonts w:ascii="Courier New" w:hAnsi="Courier New" w:cs="Courier New"/>
          <w:sz w:val="18"/>
          <w:szCs w:val="18"/>
        </w:rPr>
      </w:pPr>
    </w:p>
    <w:p w14:paraId="6FA2B188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INSERT INTO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Customers`</w:t>
      </w:r>
    </w:p>
    <w:p w14:paraId="4F81A8E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CustomerID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3C39F23F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FirstNameCustomer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160F418B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LastNameCustomer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62521F20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`Gender`,</w:t>
      </w:r>
    </w:p>
    <w:p w14:paraId="03810038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customerSince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06F225E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`Address`,</w:t>
      </w:r>
    </w:p>
    <w:p w14:paraId="12A50CA7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postalcode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60E30E3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`city`,</w:t>
      </w:r>
    </w:p>
    <w:p w14:paraId="01A4A8D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`state`,</w:t>
      </w:r>
    </w:p>
    <w:p w14:paraId="24ED6884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`country`,</w:t>
      </w:r>
    </w:p>
    <w:p w14:paraId="42CF5CD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customerType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2829244B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SalesRepID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4D62295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emailCust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</w:t>
      </w:r>
    </w:p>
    <w:p w14:paraId="49D99FA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VALUES</w:t>
      </w:r>
    </w:p>
    <w:p w14:paraId="3CCE1BA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(34051, "Greg", "Cooper", "M", "2018-06-02", "9 New Saddle Street", "1887", "Wilmington", "MA", "USA", "B2B", 1004, "gaerghasg@gmail.com"), </w:t>
      </w:r>
    </w:p>
    <w:p w14:paraId="4A080E5E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(34052, "Mathew", "Morgan", "M", "2018-06-10", "353 Sugar St.", "70001", "Metairie", "LA", "USA", "B2C", NULL, "afafeaf@gaeg.com"), </w:t>
      </w:r>
    </w:p>
    <w:p w14:paraId="321BFC2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(34053, "Sheldon ", "Floyd", "M", "2018-01-05", "874 East St.", "37205", "Nashville", "TN", "Germany", "B2C", NULL, "agaf@sgs.com"), </w:t>
      </w:r>
    </w:p>
    <w:p w14:paraId="76A5FD8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(34054, "Gerardo", "Curry", "M", "2018-10-09", "4 High Point Drive", "53150", "Muskego", "WI", "Norway", "B2C", NULL, "jfhsfhsjhsrtj@fkhrf.com"), </w:t>
      </w:r>
    </w:p>
    <w:p w14:paraId="58FBD9D7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(34084, "Lola", "Carson", "F", "2019-10-06", "976 N. Durham Drive", "7052", "West Orange", "NJ ", "Brazil", "B2C", NULL, "asgdasgasg@hrdhgsg.com"), </w:t>
      </w:r>
    </w:p>
    <w:p w14:paraId="50E0F72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(34056, "Amanda", "Gregory", "F", "2019-04-30", "926 Greystone Street", "22801", "Harrisonburg", "VA", "Turkey", "B2B", 1005, "hilfhkdfkud@gmail.com"), </w:t>
      </w:r>
    </w:p>
    <w:p w14:paraId="617587A6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(34057, "Rodolfo", "Gray", "M", "2018-06-11", "3 Littleton Ave", "15642", "Longwood", "FL", "Indonesia", "B2C", NULL, "ryilkry@dtykdtys.com"), </w:t>
      </w:r>
    </w:p>
    <w:p w14:paraId="74E1E34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(34058, "Ronald", "Webster", "M", "2018-04-02", "93 Birchwood St.", "32779", "Irwin", "NJ", "Norway", "B2C", NULL, "dshadthadethae@srhasrh.com"), </w:t>
      </w:r>
    </w:p>
    <w:p w14:paraId="18D87A2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(34059, "Jerry", "Riley", "M", "2018-09-29", "796 San Pablo Street", "7652", "Desoto", "OH", "Iraq", "B2C", NULL, "hadehath@fykfhysng.com"), </w:t>
      </w:r>
    </w:p>
    <w:p w14:paraId="43D1EFF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(34060, "Lorena", "Bowman", "F", "2019-07-12", "8 Fairground St.", "44139", "Solon", "NY ", "Kenya", "B2C", NULL, "arsharhadetjh@srhasrh.com"), </w:t>
      </w:r>
    </w:p>
    <w:p w14:paraId="67EFEED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(34061, "Miriam", "Richards", "F", "2019-10-22", "8789 South Jockey Hollow Ave.", "12550", "Paramus", "TX", "Ukraine", "B2C", NULL, "dfhsdgjsf@hsgsg.com"), </w:t>
      </w:r>
    </w:p>
    <w:p w14:paraId="7AAA573D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(34062, "Shannon", "Alvarez", "F", "2018-08-03", "109 Theatre Dr.", "75115", "Newburgh", "PA", "Poland", "B2C", NULL, "dgtjnadtjha@sdtjat.com"), </w:t>
      </w:r>
    </w:p>
    <w:p w14:paraId="73E1B4A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(34063, "Janice", "Walters", "F", "2019-11-24", "577 N. Bay Meadows Road", "11757", "Linden", "MI", "Canada", "B2B", 1007, "dajnsfgmnrsa@dtgjndtjasd.com"), </w:t>
      </w:r>
    </w:p>
    <w:p w14:paraId="34DC16F4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(34064, "Jake", "Gonzalez", "M", "2018-12-17", "9863 Glenwood Ave.", "84010", "Freehold", "UT", "Canada", "B2C", NULL, "arharhah@srwhsarh.com"), </w:t>
      </w:r>
    </w:p>
    <w:p w14:paraId="7A694F9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(34065, "Faith", "Copeland", "F", "2018-03-07", "7565 Devonshire St.", "48180", "Lindenhurst", "NJ ", "USA", "B2C", NULL, "eatjsyfmkjsf@jmsfjts.com"), </w:t>
      </w:r>
    </w:p>
    <w:p w14:paraId="351FB34B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(34066, "David", "Maxwell", "M", "2018-02-16", "2 Eagle St.", "7728", "Bountiful", "AL", "Germany", "B2C", NULL, "aetjatj@atjadtjh.com"), </w:t>
      </w:r>
    </w:p>
    <w:p w14:paraId="1C2E10E6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(34067, "Janet", "Baldwin", "F", "2019-01-23", "48 Old York Lane", "36532", "Fairhope", "MI", "Turkey", "B2B", 1006, "yjksyjs@sdtkjsfj.com"), </w:t>
      </w:r>
    </w:p>
    <w:p w14:paraId="2E4B1A6D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(34068, "Mamie", "Collins", "F", "2020-03-02", "545 Delaware Ave.", "7036", "Lindenhurst", "UT", "Poland", "B2C", NULL, "arhsfkjs@atjsdatja.com"), </w:t>
      </w:r>
    </w:p>
    <w:p w14:paraId="12419D6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(34069, "Nelson", "Harrison", "M", "2018-04-29", "52 Rose Drive", "17325", "Wyandotte", "RI", "Poland", "B2C", NULL, "srtjysrfyksr@atjsdj.com"), </w:t>
      </w:r>
    </w:p>
    <w:p w14:paraId="7A3FDE57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(34070, "Beverly", "Francis", "F", "2019-01-09", "60 Garfield Dr.", "48192", "Gettysburg", "MA", "India ", "B2B", 1006, "yjksyjkwsryj@adztjksdtyyj.com"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407BA148" w14:textId="77777777" w:rsidR="00DF34F1" w:rsidRPr="00F50763" w:rsidRDefault="00DF34F1" w:rsidP="00DF34F1">
      <w:pPr>
        <w:pBdr>
          <w:bottom w:val="single" w:sz="12" w:space="1" w:color="auto"/>
        </w:pBdr>
        <w:rPr>
          <w:rFonts w:ascii="Courier New" w:hAnsi="Courier New" w:cs="Courier New"/>
          <w:sz w:val="18"/>
          <w:szCs w:val="18"/>
        </w:rPr>
      </w:pPr>
    </w:p>
    <w:p w14:paraId="61E71681" w14:textId="77777777" w:rsidR="00DF34F1" w:rsidRPr="00F50763" w:rsidRDefault="00DF34F1" w:rsidP="00DF34F1">
      <w:pPr>
        <w:rPr>
          <w:rFonts w:ascii="Courier New" w:hAnsi="Courier New" w:cs="Courier New"/>
          <w:sz w:val="18"/>
          <w:szCs w:val="18"/>
        </w:rPr>
      </w:pPr>
    </w:p>
    <w:p w14:paraId="6FF29D27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INSERT INTO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PurchaseOrders`</w:t>
      </w:r>
    </w:p>
    <w:p w14:paraId="4983D68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PurchOrderID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61C8FE1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OrderDate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76C8690E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OrderValue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017340D7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CompletedDate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3D8B2A3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PurchOrderStatus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1EE00722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SupplierID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</w:t>
      </w:r>
    </w:p>
    <w:p w14:paraId="137E5F4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VALUES</w:t>
      </w:r>
    </w:p>
    <w:p w14:paraId="721AA612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(11111, "2021-02-10", 9699.2, "2021-02-14", "Completed", 88888), </w:t>
      </w:r>
    </w:p>
    <w:p w14:paraId="0361FAF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(22222, "2021-02-11", 7064.4, "2021-02-15", "Completed", 55555), </w:t>
      </w:r>
    </w:p>
    <w:p w14:paraId="60E5F4CD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(33333, "2021-02-12", 3857, "2021-02-16", "Completed", 77777), </w:t>
      </w:r>
    </w:p>
    <w:p w14:paraId="70ED4E36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(44444, "2021-02-13", 1055.6, "2021-02-17", "Completed", 99999), </w:t>
      </w:r>
    </w:p>
    <w:p w14:paraId="5ADE637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(55555, "2021-02-14", 1827, "2021-02-18", "Completed", 55555), </w:t>
      </w:r>
    </w:p>
    <w:p w14:paraId="209B34E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(66666, "2021-02-15", 1502.2, NULL, "Cancelled", 77777), </w:t>
      </w:r>
    </w:p>
    <w:p w14:paraId="7D489BB6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(77777, "2021-02-16", 2273.6, "2021-02-20", "Completed", 99999), </w:t>
      </w:r>
    </w:p>
    <w:p w14:paraId="658A9E9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(88888, "2021-02-17", 4337.2, "2021-02-21", "Completed", 55555), </w:t>
      </w:r>
    </w:p>
    <w:p w14:paraId="11F3AC8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(99999, "2021-02-18", 4953.2, "2021-03-01", "Completed", 55555), </w:t>
      </w:r>
    </w:p>
    <w:p w14:paraId="4C2D7E92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(111110, "2021-02-19", 1237.6, "2021-03-01", "Completed", 66666), </w:t>
      </w:r>
    </w:p>
    <w:p w14:paraId="085D793D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(122221, "2021-02-20", 1346.8, NULL, "Pending", 77777), </w:t>
      </w:r>
    </w:p>
    <w:p w14:paraId="0500D69B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(133332, "2021-02-21", 1492.4, "2021-03-01", "Completed", 88888), </w:t>
      </w:r>
    </w:p>
    <w:p w14:paraId="0C35A9B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(144443, "2021-02-22", 2094.4, NULL, "Pending", 55555), </w:t>
      </w:r>
    </w:p>
    <w:p w14:paraId="01BB935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(155554, "2021-02-23", 1299.2, "2021-03-01", "Completed", 99999), </w:t>
      </w:r>
    </w:p>
    <w:p w14:paraId="140F3DC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(166665, "2021-02-24", 1055.6, NULL, "Pending", 77777), </w:t>
      </w:r>
    </w:p>
    <w:p w14:paraId="27C0D8D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(177776, "2021-02-25", 1989.4, NULL, "Pending", 66666), </w:t>
      </w:r>
    </w:p>
    <w:p w14:paraId="2C4BF578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(188887, "2021-02-26", 2030, NULL, "Pending", 55555), </w:t>
      </w:r>
    </w:p>
    <w:p w14:paraId="7914C100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(199998, "2021-02-27", 1177.4, NULL, "Pending", 66666), </w:t>
      </w:r>
    </w:p>
    <w:p w14:paraId="2C3D16F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(211109, "2021-02-28", 1951.6, NULL, "Pending", 66666), </w:t>
      </w:r>
    </w:p>
    <w:p w14:paraId="3EA7904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(222220, "2021-03-01", 940.8, NULL, "Pending", 88888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3F3C9811" w14:textId="77777777" w:rsidR="00DF34F1" w:rsidRPr="00F50763" w:rsidRDefault="00DF34F1" w:rsidP="00DF34F1">
      <w:pPr>
        <w:pBdr>
          <w:bottom w:val="single" w:sz="12" w:space="1" w:color="auto"/>
        </w:pBdr>
        <w:rPr>
          <w:rFonts w:ascii="Courier New" w:hAnsi="Courier New" w:cs="Courier New"/>
          <w:sz w:val="18"/>
          <w:szCs w:val="18"/>
        </w:rPr>
      </w:pPr>
    </w:p>
    <w:p w14:paraId="12A2ABCE" w14:textId="77777777" w:rsidR="00DF34F1" w:rsidRPr="00F50763" w:rsidRDefault="00DF34F1" w:rsidP="00DF34F1">
      <w:pPr>
        <w:rPr>
          <w:rFonts w:ascii="Courier New" w:hAnsi="Courier New" w:cs="Courier New"/>
          <w:sz w:val="18"/>
          <w:szCs w:val="18"/>
        </w:rPr>
      </w:pPr>
    </w:p>
    <w:p w14:paraId="4F533E86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INSERT INTO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PurchaseOrderDetails`</w:t>
      </w:r>
    </w:p>
    <w:p w14:paraId="47927CE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PurchOrderID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59CED58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ProductID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6EE18E0D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`quantity`,</w:t>
      </w:r>
    </w:p>
    <w:p w14:paraId="5E1380E8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ETA_Date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2D452B9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`Delivered Date`,</w:t>
      </w:r>
    </w:p>
    <w:p w14:paraId="51A6C5A7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ShipperID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05F98A8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Status_purchOD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</w:t>
      </w:r>
    </w:p>
    <w:p w14:paraId="51446EB4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VALUES</w:t>
      </w:r>
    </w:p>
    <w:p w14:paraId="4957CD6D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(11111, "AB2356", 37, "2021-02-13", "2021-02-13", 12121, "Delivered"), </w:t>
      </w:r>
    </w:p>
    <w:p w14:paraId="4870A6DD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(11111, "AB2357", 43, "2021-02-13", "2021-02-13", 12121, "Delivered"), </w:t>
      </w:r>
    </w:p>
    <w:p w14:paraId="24BE4514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(11111, "AB5669", 35, "2021-02-13", "2021-02-13", 12121, "Delivered"), </w:t>
      </w:r>
    </w:p>
    <w:p w14:paraId="326CCD1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(11111, "AB2355", 37, "2021-02-14", "2021-02-14", 12121, "Delivered"), </w:t>
      </w:r>
    </w:p>
    <w:p w14:paraId="13057188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(11111, "AB5668", 43, "2021-02-14", "2021-02-14", 12121, "Delivered"), </w:t>
      </w:r>
    </w:p>
    <w:p w14:paraId="52E1376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(11111, "AB5667", 29, "2021-02-16", "2021-02-14", 12121, "Delivered"), </w:t>
      </w:r>
    </w:p>
    <w:p w14:paraId="2516A7A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(22222, "D1234568", 25, "2021-02-13", "2021-02-13", 13131, "Delivered"), </w:t>
      </w:r>
    </w:p>
    <w:p w14:paraId="712AB7F0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(22222, "NKE97455", 29, "2021-02-13", "2021-02-13", 13131, "Delivered"), </w:t>
      </w:r>
    </w:p>
    <w:p w14:paraId="0EDF5F36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(22222, "NKE97454", 38, "2021-02-13", "2021-02-13", 13131, "Delivered"), </w:t>
      </w:r>
    </w:p>
    <w:p w14:paraId="2A54592F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(22222, "NKE97453", 44, "2021-02-13", "2021-02-13", 13131, "Delivered"), </w:t>
      </w:r>
    </w:p>
    <w:p w14:paraId="00EE2D4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(22222, "NKE445", 46, "2021-02-13", "2021-02-13", 13131, "Delivered"), </w:t>
      </w:r>
    </w:p>
    <w:p w14:paraId="4C4ACD8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(33333, "NKE447", 49, "2021-02-16", "2021-02-16", 14141, "Delivered"), </w:t>
      </w:r>
    </w:p>
    <w:p w14:paraId="6CBBE014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(33333, "NKE446", 46, "2021-02-15", "2021-02-15", 14141, "Delivered"), </w:t>
      </w:r>
    </w:p>
    <w:p w14:paraId="7E90465D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(44444, "NKE446", 26, "2021-02-17", "2021-02-17", 14141, "Delivered"), </w:t>
      </w:r>
    </w:p>
    <w:p w14:paraId="7FE85B96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(55555, "NKE445", 45, "2021-02-18", "2021-02-18", 14141, "Delivered"), </w:t>
      </w:r>
    </w:p>
    <w:p w14:paraId="100E88C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(66666, "NKE445", 37, "2021-02-18", NULL, NULL, "Cancelled"), </w:t>
      </w:r>
    </w:p>
    <w:p w14:paraId="18A2C4F7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(77777, "NKE447", 34, "2021-02-20", "2021-02-20", 15151, "Delivered"), </w:t>
      </w:r>
    </w:p>
    <w:p w14:paraId="376AFCD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(77777, "NKE444", 22, "2021-02-19", "2021-02-19", 15151, "Delivered"), </w:t>
      </w:r>
    </w:p>
    <w:p w14:paraId="1E71A38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(88888, "D1234569", 42, "2021-02-22", "2021-02-20", 15151, "Delivered"), </w:t>
      </w:r>
    </w:p>
    <w:p w14:paraId="089B8EC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(88888, "ADD4570", 39, "2021-02-22", "2021-02-20", 15151, "Delivered"), </w:t>
      </w:r>
    </w:p>
    <w:p w14:paraId="52C1DB4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(88888, "ADD4569", 20, "2021-02-22", "2021-02-20", 15151, "Delivered"), </w:t>
      </w:r>
    </w:p>
    <w:p w14:paraId="72065BAE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(99999, "D1234568", 21, "2021-03-04", "2021-03-01", 16161, "Delivered"), </w:t>
      </w:r>
    </w:p>
    <w:p w14:paraId="78F80C1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(99999, "ADD4568", 47, "2021-03-04", "2021-03-01", 16161, "Delivered"), </w:t>
      </w:r>
    </w:p>
    <w:p w14:paraId="5EF474CB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(99999, "ADD4567", 41, "2021-03-04", "2021-03-01", 15151, "Delivered"), </w:t>
      </w:r>
    </w:p>
    <w:p w14:paraId="633170A0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(111110, "D1234568", 34, "2021-03-01", "2021-03-01", 16161, "Delivered"), </w:t>
      </w:r>
    </w:p>
    <w:p w14:paraId="7ABAA50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(122221, "D1234567", 37, "2021-03-04", NULL, 15151, "Shipped"), </w:t>
      </w:r>
    </w:p>
    <w:p w14:paraId="6559135E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(133332, "D1234567", 41, "2021-03-04", NULL, 15151, "Shipped"), </w:t>
      </w:r>
    </w:p>
    <w:p w14:paraId="2548EEAB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(144443, "ADD4570", 44, "2021-03-05", NULL, 13131, "Shipped"), </w:t>
      </w:r>
    </w:p>
    <w:p w14:paraId="79F8D0B6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(155554, "AB2357", 32, "2021-03-06", NULL, 13131, "Shipped"), </w:t>
      </w:r>
    </w:p>
    <w:p w14:paraId="596BD7F7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(166665, "AB2357", 26, "2021-03-07", NULL, 13131, "Shipped"), </w:t>
      </w:r>
    </w:p>
    <w:p w14:paraId="194916B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(177776, "AB2356", 49, "2021-03-08", NULL, 12121, "Shipped"), </w:t>
      </w:r>
    </w:p>
    <w:p w14:paraId="23F856B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(188887, "AB2355", 50, NULL, NULL, NULL, "Confirmed"), </w:t>
      </w:r>
    </w:p>
    <w:p w14:paraId="0923C98F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(199998, "AB2355", 29, NULL, NULL, NULL, "Confirmed"), </w:t>
      </w:r>
    </w:p>
    <w:p w14:paraId="3CF817F7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(211109, "ADD4567", 41, NULL, NULL, NULL, "Confirmed"), </w:t>
      </w:r>
    </w:p>
    <w:p w14:paraId="14BC2E3B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(222220, "AB5667", 21, NULL, NULL, NULL, "Confirmed"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05A5B955" w14:textId="77777777" w:rsidR="00DF34F1" w:rsidRPr="00F50763" w:rsidRDefault="00DF34F1" w:rsidP="00DF34F1">
      <w:pPr>
        <w:pBdr>
          <w:bottom w:val="single" w:sz="12" w:space="1" w:color="auto"/>
        </w:pBdr>
        <w:rPr>
          <w:rFonts w:ascii="Courier New" w:hAnsi="Courier New" w:cs="Courier New"/>
          <w:sz w:val="18"/>
          <w:szCs w:val="18"/>
        </w:rPr>
      </w:pPr>
    </w:p>
    <w:p w14:paraId="41C3ADE6" w14:textId="77777777" w:rsidR="00DF34F1" w:rsidRPr="00F50763" w:rsidRDefault="00DF34F1" w:rsidP="00DF34F1">
      <w:pPr>
        <w:rPr>
          <w:rFonts w:ascii="Courier New" w:hAnsi="Courier New" w:cs="Courier New"/>
          <w:sz w:val="18"/>
          <w:szCs w:val="18"/>
        </w:rPr>
      </w:pPr>
    </w:p>
    <w:p w14:paraId="3059AC9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INSERT INTO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Orders`</w:t>
      </w:r>
    </w:p>
    <w:p w14:paraId="7B3F2A77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OrderID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414D22F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OrderDate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47437B28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CustomerID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02D87910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OrderValue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45A911E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CompletedDate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021FF85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OrderStatus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</w:t>
      </w:r>
    </w:p>
    <w:p w14:paraId="1F8758B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VALUES</w:t>
      </w:r>
    </w:p>
    <w:p w14:paraId="2663D514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(101, "2021-02-01", 34051, 800, "2021-12-02", "Completed"), </w:t>
      </w:r>
    </w:p>
    <w:p w14:paraId="5EF23442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(102, "2021-02-02", 34052, 59, "2021-02-13", "Completed"), </w:t>
      </w:r>
    </w:p>
    <w:p w14:paraId="0CCBB992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(103, "2021-02-03", 34053, 180, "2021-02-14", "Completed"), </w:t>
      </w:r>
    </w:p>
    <w:p w14:paraId="7E9AD79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(104, "2021-02-04", 34054, 73, "2021-02-15", "Completed"), </w:t>
      </w:r>
    </w:p>
    <w:p w14:paraId="154E065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(121, "2021-02-05", 34084, 93, "2021-02-16", "Completed"), </w:t>
      </w:r>
    </w:p>
    <w:p w14:paraId="6D54FD1B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(106, "2021-02-06", 34056, 893, "2021-02-17", "Completed"), </w:t>
      </w:r>
    </w:p>
    <w:p w14:paraId="707EF10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(107, "2021-02-07", 34057, 196, "2021-02-18", "Completed"), </w:t>
      </w:r>
    </w:p>
    <w:p w14:paraId="50F1ECC4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(108, "2021-02-08", 34058, 180, "2021-02-19", "Completed"), </w:t>
      </w:r>
    </w:p>
    <w:p w14:paraId="6C14F6D7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(109, "2021-02-09", 34059, 97, "2021-02-20", "Completed"), </w:t>
      </w:r>
    </w:p>
    <w:p w14:paraId="7B4E7590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(110, "2021-02-10", 34060, 122, NULL, "Cancelled"), </w:t>
      </w:r>
    </w:p>
    <w:p w14:paraId="0C00FF0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(111, "2021-02-11", 34061, 216, NULL, "Pending"), </w:t>
      </w:r>
    </w:p>
    <w:p w14:paraId="1D44E180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(112, "2021-02-12", 34062, 62, NULL, NULL), </w:t>
      </w:r>
    </w:p>
    <w:p w14:paraId="768BAE2F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(113, "2021-02-13", 34063, 1240, NULL, "Pending"), </w:t>
      </w:r>
    </w:p>
    <w:p w14:paraId="67A6343D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(114, "2021-02-14", 34064, 271, "2021-02-17", "Completed"), </w:t>
      </w:r>
    </w:p>
    <w:p w14:paraId="6E2EE90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(115, "2021-02-15", 34065, 154, NULL, "Pending"), </w:t>
      </w:r>
    </w:p>
    <w:p w14:paraId="18AF1F8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(116, "2021-02-16", 34066, 237, NULL, "Cancelled"), </w:t>
      </w:r>
    </w:p>
    <w:p w14:paraId="1158E09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(117, "2021-02-17", 34067, 1404, NULL, "Pending"), </w:t>
      </w:r>
    </w:p>
    <w:p w14:paraId="19AD18A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(118, "2021-02-18", 34068, 73, "2021-02-20", "Completed"), </w:t>
      </w:r>
    </w:p>
    <w:p w14:paraId="2097E56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(119, "2021-02-19", 34069, 204, NULL, "Pending"), </w:t>
      </w:r>
    </w:p>
    <w:p w14:paraId="7E47C03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(120, "2021-02-20", 34070, 1476, "2021-02-21", "Completed"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3AC53DFF" w14:textId="77777777" w:rsidR="00DF34F1" w:rsidRPr="00F50763" w:rsidRDefault="00DF34F1" w:rsidP="00DF34F1">
      <w:pPr>
        <w:pBdr>
          <w:bottom w:val="single" w:sz="12" w:space="1" w:color="auto"/>
        </w:pBdr>
        <w:rPr>
          <w:rFonts w:ascii="Courier New" w:hAnsi="Courier New" w:cs="Courier New"/>
          <w:sz w:val="18"/>
          <w:szCs w:val="18"/>
        </w:rPr>
      </w:pPr>
    </w:p>
    <w:p w14:paraId="3BE82FD0" w14:textId="77777777" w:rsidR="00DF34F1" w:rsidRPr="00F50763" w:rsidRDefault="00DF34F1" w:rsidP="00DF34F1">
      <w:pPr>
        <w:rPr>
          <w:rFonts w:ascii="Courier New" w:hAnsi="Courier New" w:cs="Courier New"/>
          <w:sz w:val="18"/>
          <w:szCs w:val="18"/>
        </w:rPr>
      </w:pPr>
    </w:p>
    <w:p w14:paraId="4C56274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INSERT INTO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OrderDetails`</w:t>
      </w:r>
    </w:p>
    <w:p w14:paraId="202E2D68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OrderID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2690BB5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ProductID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19708454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`quantity`,</w:t>
      </w:r>
    </w:p>
    <w:p w14:paraId="0C913E12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ETA_Date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3B06EAD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`Delivered Date`,</w:t>
      </w:r>
    </w:p>
    <w:p w14:paraId="136B2932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ShipperID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111831C4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Status_OD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</w:t>
      </w:r>
    </w:p>
    <w:p w14:paraId="6839F46F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VALUES</w:t>
      </w:r>
    </w:p>
    <w:p w14:paraId="12632410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(101, "ADD4567", 20, "2021-02-12", "2021-02-12", 12121, "Delivered"), </w:t>
      </w:r>
    </w:p>
    <w:p w14:paraId="006B363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(102, "ADD4567", 3, "2021-02-13", "2021-02-13", 13131, "Delivered"), </w:t>
      </w:r>
    </w:p>
    <w:p w14:paraId="2C0B522B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(103, "AB2356", 1, "2021-02-14", "2021-02-14", 14141, "Delivered"), </w:t>
      </w:r>
    </w:p>
    <w:p w14:paraId="495BF6F7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(104, "D1234568", 1, "2021-02-15", "2021-02-15", 15151, "Delivered"), </w:t>
      </w:r>
    </w:p>
    <w:p w14:paraId="681E41AD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(121, "D1234568", 2, "2021-02-16", "2021-02-16", 16161, "Delivered"), </w:t>
      </w:r>
    </w:p>
    <w:p w14:paraId="6BCA673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(106, "ADD4568", 19, "2021-02-17", "2021-02-17", 12121, "Delivered"), </w:t>
      </w:r>
    </w:p>
    <w:p w14:paraId="4EE64288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(107, "ADD4568", 1, "2021-02-18", "2021-02-18", 13131, "Delivered"), </w:t>
      </w:r>
    </w:p>
    <w:p w14:paraId="729332FF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(108, "NKE446", 3, "2021-02-19", "2021-02-19", 14141, "Delivered"), </w:t>
      </w:r>
    </w:p>
    <w:p w14:paraId="1418477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(109, "AB5668", 1, "2021-02-20", "2021-02-20", 15151, "Delivered"), </w:t>
      </w:r>
    </w:p>
    <w:p w14:paraId="0279759F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(110, "ADD4568", 1, "2021-02-21", NULL, 16161, "Cancelled"), </w:t>
      </w:r>
    </w:p>
    <w:p w14:paraId="08A217C0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(111, "AB5668", 3, "2021-02-22", NULL, 12121, "Shipped"), </w:t>
      </w:r>
    </w:p>
    <w:p w14:paraId="4D75E310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(112, "AB2356", 1, "2021-02-23", NULL, 13131, "Shipped"), </w:t>
      </w:r>
    </w:p>
    <w:p w14:paraId="3E94C42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(113, "ADD4569", 31, "2021-02-24", NULL, 14141, "Shipped"), </w:t>
      </w:r>
    </w:p>
    <w:p w14:paraId="6C35030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(114, "ADD4569", 2, "2021-02-20", "2021-02-17", 15151, "Delivered"), </w:t>
      </w:r>
    </w:p>
    <w:p w14:paraId="48C2D420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(115, "NKE444", 2, "2021-02-18", NULL, 16161, "Shipped"), </w:t>
      </w:r>
    </w:p>
    <w:p w14:paraId="7550B7B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(116, "ADD4568", 1, "2021-02-19", NULL, NULL, "Cancelled"), </w:t>
      </w:r>
    </w:p>
    <w:p w14:paraId="34A4335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(117, "NKE97453", 39, "2021-02-20", NULL, 12121, "Shipped"), </w:t>
      </w:r>
    </w:p>
    <w:p w14:paraId="1A520D8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(118, "NKE446", 3, "2021-02-19", "2021-02-20", 13131, "Delivered"), </w:t>
      </w:r>
    </w:p>
    <w:p w14:paraId="58DE097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(119, "AB2356", 1, "2021-02-24", NULL, 14141, "Shipped"), </w:t>
      </w:r>
    </w:p>
    <w:p w14:paraId="591D61F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(120, "RR2345", 41, "2021-02-21", "2021-02-21", 15151, "Delivered"), </w:t>
      </w:r>
    </w:p>
    <w:p w14:paraId="5743E46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(121, "NKE97453", 1, "2021-02-22", NULL, 16161, "Shipped"), </w:t>
      </w:r>
    </w:p>
    <w:p w14:paraId="629DE236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(111, "D1234569", 1, "2021-02-23", NULL, NULL, "Pending"), </w:t>
      </w:r>
    </w:p>
    <w:p w14:paraId="5DFC248E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(118, "AB2356", 3, "2021-02-24", NULL, NULL, "Pending"), </w:t>
      </w:r>
    </w:p>
    <w:p w14:paraId="2D134DD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(102, "D1234568", 2, "2021-02-20", NULL, NULL, "Pending"), </w:t>
      </w:r>
    </w:p>
    <w:p w14:paraId="589E7E1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(120, "NKE97453", 1, "2021-02-18", NULL, NULL, "Cancelled"), </w:t>
      </w:r>
    </w:p>
    <w:p w14:paraId="5358D0D0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(108, "NKE97453", 3, "2021-02-16", NULL, NULL, "Pending"), </w:t>
      </w:r>
    </w:p>
    <w:p w14:paraId="114F90D6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(115, "RR2345", 3, "2021-02-17", NULL, NULL, "Pending"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6CF30C04" w14:textId="77777777" w:rsidR="00DF34F1" w:rsidRPr="00F50763" w:rsidRDefault="00DF34F1" w:rsidP="00DF34F1">
      <w:pPr>
        <w:pBdr>
          <w:bottom w:val="single" w:sz="12" w:space="1" w:color="auto"/>
        </w:pBdr>
        <w:rPr>
          <w:rFonts w:ascii="Courier New" w:hAnsi="Courier New" w:cs="Courier New"/>
          <w:sz w:val="18"/>
          <w:szCs w:val="18"/>
        </w:rPr>
      </w:pPr>
    </w:p>
    <w:p w14:paraId="4320F14F" w14:textId="77777777" w:rsidR="00DF34F1" w:rsidRPr="00F50763" w:rsidRDefault="00DF34F1" w:rsidP="00DF34F1">
      <w:pPr>
        <w:rPr>
          <w:rFonts w:ascii="Courier New" w:hAnsi="Courier New" w:cs="Courier New"/>
          <w:sz w:val="18"/>
          <w:szCs w:val="18"/>
        </w:rPr>
      </w:pPr>
    </w:p>
    <w:p w14:paraId="0829823F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INSERT INTO `shoe_shop_team10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`.`</w:t>
      </w:r>
      <w:proofErr w:type="gramEnd"/>
      <w:r w:rsidRPr="00F50763">
        <w:rPr>
          <w:rFonts w:ascii="Courier New" w:hAnsi="Courier New" w:cs="Courier New"/>
          <w:sz w:val="18"/>
          <w:szCs w:val="18"/>
        </w:rPr>
        <w:t>Payments`</w:t>
      </w:r>
    </w:p>
    <w:p w14:paraId="3B766748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(`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PaymentID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4864F81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orderID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648D85E1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`amount`,</w:t>
      </w:r>
    </w:p>
    <w:p w14:paraId="2456038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paymentdate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`,</w:t>
      </w:r>
    </w:p>
    <w:p w14:paraId="12D2E08A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`</w:t>
      </w:r>
      <w:proofErr w:type="spellStart"/>
      <w:r w:rsidRPr="00F50763">
        <w:rPr>
          <w:rFonts w:ascii="Courier New" w:hAnsi="Courier New" w:cs="Courier New"/>
          <w:sz w:val="18"/>
          <w:szCs w:val="18"/>
        </w:rPr>
        <w:t>paymentType</w:t>
      </w:r>
      <w:proofErr w:type="spellEnd"/>
      <w:r w:rsidRPr="00F50763">
        <w:rPr>
          <w:rFonts w:ascii="Courier New" w:hAnsi="Courier New" w:cs="Courier New"/>
          <w:sz w:val="18"/>
          <w:szCs w:val="18"/>
        </w:rPr>
        <w:t>`)</w:t>
      </w:r>
    </w:p>
    <w:p w14:paraId="3EFCB6F8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>VALUES</w:t>
      </w:r>
    </w:p>
    <w:p w14:paraId="000421B6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(1001, 101, 422, "2021-02-12", "CC"), </w:t>
      </w:r>
    </w:p>
    <w:p w14:paraId="398DFFE2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(1002, 102, 59, "2021-02-13", "Debit"), </w:t>
      </w:r>
    </w:p>
    <w:p w14:paraId="179E66D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(1003, 103, 180, "2021-02-14", "Check"), </w:t>
      </w:r>
    </w:p>
    <w:p w14:paraId="32DCBA86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(1004, 104, 73, "2021-02-15", "Bank Transfer"), </w:t>
      </w:r>
    </w:p>
    <w:p w14:paraId="58EC6DC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(1005, 121, 86, "2021-02-16", "CC"), </w:t>
      </w:r>
    </w:p>
    <w:p w14:paraId="013CA05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(1006, 106, 410, "2021-02-17", "Debit"), </w:t>
      </w:r>
    </w:p>
    <w:p w14:paraId="0DDF3DA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(1007, 107, 196, "2021-02-18", "Check"), </w:t>
      </w:r>
    </w:p>
    <w:p w14:paraId="484C5382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(1008, 108, 343, "2021-02-19", "Bank Transfer"), </w:t>
      </w:r>
    </w:p>
    <w:p w14:paraId="332C7789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(1009, 109, 97, "2021-02-20", "CC"), </w:t>
      </w:r>
    </w:p>
    <w:p w14:paraId="4BF281B5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(1010, 110, 122, "2021-02-21", "Debit"), </w:t>
      </w:r>
    </w:p>
    <w:p w14:paraId="3166ECC6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(1011, 111, 216, "2021-02-22", "Check"), </w:t>
      </w:r>
    </w:p>
    <w:p w14:paraId="5496309C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(1012, 112, 62, "2021-02-23", "Bank Transfer"), </w:t>
      </w:r>
    </w:p>
    <w:p w14:paraId="20D3B1DB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(1013, 113, 306, "2021-02-24", "CC"), </w:t>
      </w:r>
    </w:p>
    <w:p w14:paraId="745AE896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(1014, 114, 271, "2021-02-25", "Debit"), </w:t>
      </w:r>
    </w:p>
    <w:p w14:paraId="5E99AE03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(1015, 115, 154, "2021-02-26", "Check"), </w:t>
      </w:r>
    </w:p>
    <w:p w14:paraId="48B59C1B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(1016, 116, 237, "2021-02-27", "Bank Transfer"), </w:t>
      </w:r>
    </w:p>
    <w:p w14:paraId="7A328AAD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(1017, 117, 428, "2021-02-28", "CC"), </w:t>
      </w:r>
    </w:p>
    <w:p w14:paraId="7FFF0B00" w14:textId="77777777" w:rsidR="003F7BE9" w:rsidRPr="00F50763" w:rsidRDefault="003F7BE9" w:rsidP="003F7BE9">
      <w:pPr>
        <w:rPr>
          <w:rFonts w:ascii="Courier New" w:hAnsi="Courier New" w:cs="Courier New"/>
          <w:sz w:val="18"/>
          <w:szCs w:val="18"/>
        </w:rPr>
      </w:pPr>
      <w:r w:rsidRPr="00F50763">
        <w:rPr>
          <w:rFonts w:ascii="Courier New" w:hAnsi="Courier New" w:cs="Courier New"/>
          <w:sz w:val="18"/>
          <w:szCs w:val="18"/>
        </w:rPr>
        <w:t xml:space="preserve">(1018, 118, 73, "2021-02-18", "Debit"), </w:t>
      </w:r>
    </w:p>
    <w:p w14:paraId="7655FE73" w14:textId="77777777" w:rsidR="003F7BE9" w:rsidRDefault="003F7BE9" w:rsidP="003F7BE9">
      <w:r w:rsidRPr="00F50763">
        <w:rPr>
          <w:rFonts w:ascii="Courier New" w:hAnsi="Courier New" w:cs="Courier New"/>
          <w:sz w:val="18"/>
          <w:szCs w:val="18"/>
        </w:rPr>
        <w:t>(1019, 119, 204, "2021-02-19", "Check"</w:t>
      </w:r>
      <w:proofErr w:type="gramStart"/>
      <w:r w:rsidRPr="00F50763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5C0F80EE" w14:textId="77777777" w:rsidR="003F7BE9" w:rsidRDefault="003F7BE9" w:rsidP="003F7BE9"/>
    <w:p w14:paraId="49CE28CD" w14:textId="51170ABC" w:rsidR="00657739" w:rsidRDefault="00657739">
      <w:pPr>
        <w:spacing w:line="480" w:lineRule="auto"/>
        <w:ind w:firstLine="720"/>
      </w:pPr>
      <w:r>
        <w:br w:type="page"/>
      </w:r>
    </w:p>
    <w:p w14:paraId="7C03C0B6" w14:textId="77777777" w:rsidR="00657739" w:rsidRDefault="00657739" w:rsidP="00657739"/>
    <w:bookmarkStart w:id="12" w:name="_Toc66655870" w:displacedByCustomXml="next"/>
    <w:sdt>
      <w:sdtPr>
        <w:rPr>
          <w:rFonts w:eastAsiaTheme="minorEastAsia" w:cstheme="minorBidi"/>
          <w:b w:val="0"/>
          <w:bCs w:val="0"/>
        </w:rPr>
        <w:id w:val="-374626462"/>
        <w:docPartObj>
          <w:docPartGallery w:val="Bibliographies"/>
          <w:docPartUnique/>
        </w:docPartObj>
      </w:sdtPr>
      <w:sdtEndPr/>
      <w:sdtContent>
        <w:p w14:paraId="133DE68A" w14:textId="69E44273" w:rsidR="009B3523" w:rsidRDefault="009B3523">
          <w:pPr>
            <w:pStyle w:val="Heading1"/>
          </w:pPr>
          <w:r>
            <w:t>Works Cited</w:t>
          </w:r>
          <w:bookmarkEnd w:id="12"/>
        </w:p>
        <w:p w14:paraId="071E208A" w14:textId="77777777" w:rsidR="00DF34F1" w:rsidRDefault="009B3523" w:rsidP="00DF34F1">
          <w:pPr>
            <w:pStyle w:val="Bibliography"/>
            <w:rPr>
              <w:noProof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  <w:r w:rsidR="00DF34F1">
            <w:rPr>
              <w:noProof/>
            </w:rPr>
            <w:t xml:space="preserve">medium. (2010). </w:t>
          </w:r>
          <w:r w:rsidR="00DF34F1">
            <w:rPr>
              <w:i/>
              <w:iCs/>
              <w:noProof/>
            </w:rPr>
            <w:t>stackoverflow.com</w:t>
          </w:r>
          <w:r w:rsidR="00DF34F1">
            <w:rPr>
              <w:noProof/>
            </w:rPr>
            <w:t>. Retrieved from MYSQL nested loop stored procedure issue: https://stackoverflow.com/questions/2200544/mysql-nested-loop-stored-procedure-issue</w:t>
          </w:r>
        </w:p>
        <w:p w14:paraId="29D30116" w14:textId="77777777" w:rsidR="00DF34F1" w:rsidRDefault="00DF34F1" w:rsidP="00DF34F1">
          <w:pPr>
            <w:pStyle w:val="Bibliography"/>
            <w:rPr>
              <w:noProof/>
            </w:rPr>
          </w:pPr>
          <w:r>
            <w:rPr>
              <w:noProof/>
            </w:rPr>
            <w:t xml:space="preserve">Lucid. (2021). </w:t>
          </w:r>
          <w:r>
            <w:rPr>
              <w:i/>
              <w:iCs/>
              <w:noProof/>
            </w:rPr>
            <w:t>Lucid app</w:t>
          </w:r>
          <w:r>
            <w:rPr>
              <w:noProof/>
            </w:rPr>
            <w:t>. Retrieved from Lucid: https://www.lucidchart.com/pages/</w:t>
          </w:r>
        </w:p>
        <w:p w14:paraId="48C1FBF9" w14:textId="459E6DBA" w:rsidR="009B3523" w:rsidRDefault="009B3523" w:rsidP="00DF34F1">
          <w:r>
            <w:rPr>
              <w:b/>
              <w:bCs/>
            </w:rPr>
            <w:fldChar w:fldCharType="end"/>
          </w:r>
        </w:p>
      </w:sdtContent>
    </w:sdt>
    <w:sectPr w:rsidR="009B3523" w:rsidSect="00D63299">
      <w:footerReference w:type="even" r:id="rId32"/>
      <w:footerReference w:type="default" r:id="rId33"/>
      <w:headerReference w:type="first" r:id="rId34"/>
      <w:footnotePr>
        <w:pos w:val="beneathText"/>
      </w:footnotePr>
      <w:pgSz w:w="12240" w:h="15840"/>
      <w:pgMar w:top="720" w:right="720" w:bottom="720" w:left="720" w:header="720" w:footer="720" w:gutter="0"/>
      <w:pgNumType w:start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6B6725" w14:textId="77777777" w:rsidR="0026784A" w:rsidRDefault="0026784A" w:rsidP="00A41F1E">
      <w:r>
        <w:separator/>
      </w:r>
    </w:p>
    <w:p w14:paraId="5F60BB39" w14:textId="77777777" w:rsidR="0026784A" w:rsidRDefault="0026784A" w:rsidP="00A41F1E"/>
  </w:endnote>
  <w:endnote w:type="continuationSeparator" w:id="0">
    <w:p w14:paraId="750B0220" w14:textId="77777777" w:rsidR="0026784A" w:rsidRDefault="0026784A" w:rsidP="00A41F1E">
      <w:r>
        <w:continuationSeparator/>
      </w:r>
    </w:p>
    <w:p w14:paraId="425D8407" w14:textId="77777777" w:rsidR="0026784A" w:rsidRDefault="0026784A" w:rsidP="00A41F1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86000847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D80D962" w14:textId="26F17EFB" w:rsidR="00E154AB" w:rsidRDefault="00E154AB" w:rsidP="00A41F1E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5BF7D54" w14:textId="77777777" w:rsidR="00BA31E1" w:rsidRDefault="00BA31E1" w:rsidP="00A41F1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4699570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F12EA71" w14:textId="3C670C97" w:rsidR="00E154AB" w:rsidRDefault="00E154AB" w:rsidP="00A41F1E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1DA0607F" w14:textId="77777777" w:rsidR="00BA31E1" w:rsidRDefault="00BA31E1" w:rsidP="00A41F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969C77" w14:textId="77777777" w:rsidR="0026784A" w:rsidRDefault="0026784A" w:rsidP="00A41F1E">
      <w:r>
        <w:separator/>
      </w:r>
    </w:p>
    <w:p w14:paraId="13FD4A97" w14:textId="77777777" w:rsidR="0026784A" w:rsidRDefault="0026784A" w:rsidP="00A41F1E"/>
  </w:footnote>
  <w:footnote w:type="continuationSeparator" w:id="0">
    <w:p w14:paraId="1BE85810" w14:textId="77777777" w:rsidR="0026784A" w:rsidRDefault="0026784A" w:rsidP="00A41F1E">
      <w:r>
        <w:continuationSeparator/>
      </w:r>
    </w:p>
    <w:p w14:paraId="3B87266B" w14:textId="77777777" w:rsidR="0026784A" w:rsidRDefault="0026784A" w:rsidP="00A41F1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D63E23" w14:textId="7BC909AF" w:rsidR="00E81978" w:rsidRPr="00545DB2" w:rsidRDefault="00D035E8" w:rsidP="00A41F1E">
    <w:pPr>
      <w:pStyle w:val="Header"/>
      <w:rPr>
        <w:rStyle w:val="Strong"/>
        <w:lang w:val="en-GB" w:bidi="en-GB"/>
      </w:rPr>
    </w:pPr>
    <w:r>
      <w:rPr>
        <w:rStyle w:val="Strong"/>
        <w:lang w:val="en-GB" w:bidi="en-GB"/>
      </w:rPr>
      <w:t xml:space="preserve">Wameling, J. – 01Feb21 </w:t>
    </w:r>
    <w:r w:rsidR="00545DB2">
      <w:rPr>
        <w:rStyle w:val="Strong"/>
        <w:lang w:val="en-GB" w:bidi="en-GB"/>
      </w:rPr>
      <w:t>–</w:t>
    </w:r>
    <w:r>
      <w:rPr>
        <w:rStyle w:val="Strong"/>
        <w:lang w:val="en-GB" w:bidi="en-GB"/>
      </w:rPr>
      <w:t xml:space="preserve"> </w:t>
    </w:r>
    <w:r w:rsidR="00545DB2">
      <w:rPr>
        <w:rStyle w:val="Strong"/>
        <w:lang w:val="en-GB" w:bidi="en-GB"/>
      </w:rPr>
      <w:t>Week 1 Reflection – Data Strategy</w:t>
    </w:r>
    <w:r w:rsidR="005D3A03">
      <w:rPr>
        <w:rStyle w:val="Strong"/>
        <w:lang w:val="en-GB" w:bidi="en-GB"/>
      </w:rPr>
      <w:ptab w:relativeTo="margin" w:alignment="right" w:leader="none"/>
    </w:r>
    <w:r w:rsidR="005D3A03">
      <w:rPr>
        <w:rStyle w:val="Strong"/>
        <w:lang w:val="en-GB" w:bidi="en-GB"/>
      </w:rPr>
      <w:fldChar w:fldCharType="begin"/>
    </w:r>
    <w:r w:rsidR="005D3A03">
      <w:rPr>
        <w:rStyle w:val="Strong"/>
        <w:lang w:val="en-GB" w:bidi="en-GB"/>
      </w:rPr>
      <w:instrText xml:space="preserve"> PAGE   \* MERGEFORMAT </w:instrText>
    </w:r>
    <w:r w:rsidR="005D3A03">
      <w:rPr>
        <w:rStyle w:val="Strong"/>
        <w:lang w:val="en-GB" w:bidi="en-GB"/>
      </w:rPr>
      <w:fldChar w:fldCharType="separate"/>
    </w:r>
    <w:r w:rsidR="000D3F41">
      <w:rPr>
        <w:rStyle w:val="Strong"/>
        <w:noProof/>
        <w:lang w:val="en-GB" w:bidi="en-GB"/>
      </w:rPr>
      <w:t>1</w:t>
    </w:r>
    <w:r w:rsidR="005D3A03">
      <w:rPr>
        <w:rStyle w:val="Strong"/>
        <w:noProof/>
        <w:lang w:val="en-GB" w:bidi="en-GB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F8229B3"/>
    <w:multiLevelType w:val="hybridMultilevel"/>
    <w:tmpl w:val="51581674"/>
    <w:lvl w:ilvl="0" w:tplc="322882A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8B478DA"/>
    <w:multiLevelType w:val="hybridMultilevel"/>
    <w:tmpl w:val="8398F196"/>
    <w:lvl w:ilvl="0" w:tplc="E63C4D72">
      <w:start w:val="2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FCD4593"/>
    <w:multiLevelType w:val="hybridMultilevel"/>
    <w:tmpl w:val="77848B3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630505"/>
    <w:multiLevelType w:val="hybridMultilevel"/>
    <w:tmpl w:val="19008018"/>
    <w:lvl w:ilvl="0" w:tplc="59F46C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B4668A8"/>
    <w:multiLevelType w:val="hybridMultilevel"/>
    <w:tmpl w:val="648811A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4D6603AB"/>
    <w:multiLevelType w:val="hybridMultilevel"/>
    <w:tmpl w:val="648811A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8584810"/>
    <w:multiLevelType w:val="hybridMultilevel"/>
    <w:tmpl w:val="27C2AD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78374B"/>
    <w:multiLevelType w:val="hybridMultilevel"/>
    <w:tmpl w:val="77848B3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021AFE"/>
    <w:multiLevelType w:val="hybridMultilevel"/>
    <w:tmpl w:val="3F8C642C"/>
    <w:lvl w:ilvl="0" w:tplc="6ABA0196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47D38B9"/>
    <w:multiLevelType w:val="hybridMultilevel"/>
    <w:tmpl w:val="390A959C"/>
    <w:lvl w:ilvl="0" w:tplc="EE389B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6626E6A"/>
    <w:multiLevelType w:val="hybridMultilevel"/>
    <w:tmpl w:val="8200C2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F93915"/>
    <w:multiLevelType w:val="hybridMultilevel"/>
    <w:tmpl w:val="F1F4B632"/>
    <w:lvl w:ilvl="0" w:tplc="DF5C836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22"/>
  </w:num>
  <w:num w:numId="13">
    <w:abstractNumId w:val="17"/>
  </w:num>
  <w:num w:numId="14">
    <w:abstractNumId w:val="15"/>
  </w:num>
  <w:num w:numId="15">
    <w:abstractNumId w:val="20"/>
  </w:num>
  <w:num w:numId="16">
    <w:abstractNumId w:val="23"/>
  </w:num>
  <w:num w:numId="17">
    <w:abstractNumId w:val="11"/>
  </w:num>
  <w:num w:numId="18">
    <w:abstractNumId w:val="18"/>
  </w:num>
  <w:num w:numId="19">
    <w:abstractNumId w:val="13"/>
  </w:num>
  <w:num w:numId="20">
    <w:abstractNumId w:val="21"/>
  </w:num>
  <w:num w:numId="21">
    <w:abstractNumId w:val="10"/>
  </w:num>
  <w:num w:numId="22">
    <w:abstractNumId w:val="12"/>
  </w:num>
  <w:num w:numId="23">
    <w:abstractNumId w:val="19"/>
  </w:num>
  <w:num w:numId="24">
    <w:abstractNumId w:val="25"/>
  </w:num>
  <w:num w:numId="25">
    <w:abstractNumId w:val="24"/>
  </w:num>
  <w:num w:numId="26">
    <w:abstractNumId w:val="16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proofState w:spelling="clean" w:grammar="clean"/>
  <w:attachedTemplate r:id="rId1"/>
  <w:defaultTabStop w:val="720"/>
  <w:characterSpacingControl w:val="doNotCompress"/>
  <w:hdrShapeDefaults>
    <o:shapedefaults v:ext="edit" spidmax="10241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E21"/>
    <w:rsid w:val="00001528"/>
    <w:rsid w:val="00002ECB"/>
    <w:rsid w:val="0000338B"/>
    <w:rsid w:val="000044D7"/>
    <w:rsid w:val="00004803"/>
    <w:rsid w:val="000110C5"/>
    <w:rsid w:val="00012015"/>
    <w:rsid w:val="00014B03"/>
    <w:rsid w:val="00017196"/>
    <w:rsid w:val="00017E95"/>
    <w:rsid w:val="0002269B"/>
    <w:rsid w:val="00026B38"/>
    <w:rsid w:val="000319B7"/>
    <w:rsid w:val="00034FD8"/>
    <w:rsid w:val="000414AD"/>
    <w:rsid w:val="00041AE3"/>
    <w:rsid w:val="0004321D"/>
    <w:rsid w:val="00047F66"/>
    <w:rsid w:val="00053356"/>
    <w:rsid w:val="00060211"/>
    <w:rsid w:val="0006371B"/>
    <w:rsid w:val="00070476"/>
    <w:rsid w:val="0007349A"/>
    <w:rsid w:val="00077933"/>
    <w:rsid w:val="00080506"/>
    <w:rsid w:val="00081118"/>
    <w:rsid w:val="000857CE"/>
    <w:rsid w:val="0008644C"/>
    <w:rsid w:val="00086A7A"/>
    <w:rsid w:val="00093051"/>
    <w:rsid w:val="000945CA"/>
    <w:rsid w:val="00096515"/>
    <w:rsid w:val="000A0AD1"/>
    <w:rsid w:val="000A698A"/>
    <w:rsid w:val="000B42D1"/>
    <w:rsid w:val="000B50DD"/>
    <w:rsid w:val="000C2111"/>
    <w:rsid w:val="000C2C5C"/>
    <w:rsid w:val="000D1F0F"/>
    <w:rsid w:val="000D3B08"/>
    <w:rsid w:val="000D3F41"/>
    <w:rsid w:val="000E4586"/>
    <w:rsid w:val="000E6777"/>
    <w:rsid w:val="000E6E27"/>
    <w:rsid w:val="000F4E26"/>
    <w:rsid w:val="001002DD"/>
    <w:rsid w:val="00102095"/>
    <w:rsid w:val="00115672"/>
    <w:rsid w:val="00116CAF"/>
    <w:rsid w:val="00120518"/>
    <w:rsid w:val="00120964"/>
    <w:rsid w:val="001210C7"/>
    <w:rsid w:val="00122273"/>
    <w:rsid w:val="001235AB"/>
    <w:rsid w:val="00151271"/>
    <w:rsid w:val="001544B7"/>
    <w:rsid w:val="001552E7"/>
    <w:rsid w:val="0015682E"/>
    <w:rsid w:val="00160D7D"/>
    <w:rsid w:val="00162529"/>
    <w:rsid w:val="0016796E"/>
    <w:rsid w:val="00174EC0"/>
    <w:rsid w:val="001932B3"/>
    <w:rsid w:val="001A1EBE"/>
    <w:rsid w:val="001B0844"/>
    <w:rsid w:val="001B3EAF"/>
    <w:rsid w:val="001C1B70"/>
    <w:rsid w:val="001C40B2"/>
    <w:rsid w:val="001D018E"/>
    <w:rsid w:val="001D0FDE"/>
    <w:rsid w:val="001D5B27"/>
    <w:rsid w:val="001E3073"/>
    <w:rsid w:val="001E49DE"/>
    <w:rsid w:val="001E79D3"/>
    <w:rsid w:val="001F0284"/>
    <w:rsid w:val="001F37CD"/>
    <w:rsid w:val="002100C9"/>
    <w:rsid w:val="00216BE2"/>
    <w:rsid w:val="00222279"/>
    <w:rsid w:val="0022706B"/>
    <w:rsid w:val="00227BC1"/>
    <w:rsid w:val="00241401"/>
    <w:rsid w:val="00242D36"/>
    <w:rsid w:val="00250782"/>
    <w:rsid w:val="00255FD4"/>
    <w:rsid w:val="00257E80"/>
    <w:rsid w:val="002620BA"/>
    <w:rsid w:val="00263E4E"/>
    <w:rsid w:val="0026784A"/>
    <w:rsid w:val="0026794B"/>
    <w:rsid w:val="00273C4C"/>
    <w:rsid w:val="0027718A"/>
    <w:rsid w:val="002817C3"/>
    <w:rsid w:val="00286FEE"/>
    <w:rsid w:val="00287102"/>
    <w:rsid w:val="00292AB0"/>
    <w:rsid w:val="002968E6"/>
    <w:rsid w:val="00297FE8"/>
    <w:rsid w:val="002A19F0"/>
    <w:rsid w:val="002A311E"/>
    <w:rsid w:val="002A3B52"/>
    <w:rsid w:val="002A3C07"/>
    <w:rsid w:val="002A79D1"/>
    <w:rsid w:val="002B3F62"/>
    <w:rsid w:val="002C6490"/>
    <w:rsid w:val="002E396D"/>
    <w:rsid w:val="002E56B7"/>
    <w:rsid w:val="002E6A2B"/>
    <w:rsid w:val="002E6A4F"/>
    <w:rsid w:val="002F2AA9"/>
    <w:rsid w:val="002F2D2B"/>
    <w:rsid w:val="00302F2E"/>
    <w:rsid w:val="00310AAF"/>
    <w:rsid w:val="00312236"/>
    <w:rsid w:val="00313525"/>
    <w:rsid w:val="0031444D"/>
    <w:rsid w:val="00316056"/>
    <w:rsid w:val="00320096"/>
    <w:rsid w:val="003215B9"/>
    <w:rsid w:val="00322B3A"/>
    <w:rsid w:val="003235C0"/>
    <w:rsid w:val="00323C19"/>
    <w:rsid w:val="00327D75"/>
    <w:rsid w:val="0034287B"/>
    <w:rsid w:val="003436DD"/>
    <w:rsid w:val="0034374B"/>
    <w:rsid w:val="003439FF"/>
    <w:rsid w:val="00351107"/>
    <w:rsid w:val="00352EFF"/>
    <w:rsid w:val="00355DCA"/>
    <w:rsid w:val="00361A36"/>
    <w:rsid w:val="00364FF4"/>
    <w:rsid w:val="00372306"/>
    <w:rsid w:val="00374E2B"/>
    <w:rsid w:val="0037678D"/>
    <w:rsid w:val="0038345B"/>
    <w:rsid w:val="00391440"/>
    <w:rsid w:val="0039463B"/>
    <w:rsid w:val="003968ED"/>
    <w:rsid w:val="003A1D64"/>
    <w:rsid w:val="003A2242"/>
    <w:rsid w:val="003A6576"/>
    <w:rsid w:val="003C5333"/>
    <w:rsid w:val="003C60CF"/>
    <w:rsid w:val="003D327A"/>
    <w:rsid w:val="003D400D"/>
    <w:rsid w:val="003D61CE"/>
    <w:rsid w:val="003D7EF2"/>
    <w:rsid w:val="003E0281"/>
    <w:rsid w:val="003E096E"/>
    <w:rsid w:val="003E3482"/>
    <w:rsid w:val="003E5545"/>
    <w:rsid w:val="003F06EA"/>
    <w:rsid w:val="003F1EE5"/>
    <w:rsid w:val="003F7BE9"/>
    <w:rsid w:val="0040020B"/>
    <w:rsid w:val="00401FBF"/>
    <w:rsid w:val="00403906"/>
    <w:rsid w:val="00405BD7"/>
    <w:rsid w:val="004152BE"/>
    <w:rsid w:val="0041556E"/>
    <w:rsid w:val="00420C98"/>
    <w:rsid w:val="00423333"/>
    <w:rsid w:val="0042753A"/>
    <w:rsid w:val="00430BB7"/>
    <w:rsid w:val="004340BD"/>
    <w:rsid w:val="00435F51"/>
    <w:rsid w:val="00436A58"/>
    <w:rsid w:val="00450F4C"/>
    <w:rsid w:val="004516E0"/>
    <w:rsid w:val="00452272"/>
    <w:rsid w:val="00455E26"/>
    <w:rsid w:val="00457693"/>
    <w:rsid w:val="004669FF"/>
    <w:rsid w:val="004719C2"/>
    <w:rsid w:val="004768F7"/>
    <w:rsid w:val="00481260"/>
    <w:rsid w:val="004841F6"/>
    <w:rsid w:val="004855A9"/>
    <w:rsid w:val="00487684"/>
    <w:rsid w:val="00487B40"/>
    <w:rsid w:val="00496C53"/>
    <w:rsid w:val="004B0B62"/>
    <w:rsid w:val="004B1FA8"/>
    <w:rsid w:val="004B599B"/>
    <w:rsid w:val="004C0DD0"/>
    <w:rsid w:val="004C24E7"/>
    <w:rsid w:val="004C6671"/>
    <w:rsid w:val="004C72AE"/>
    <w:rsid w:val="004D2AC0"/>
    <w:rsid w:val="004E1B0B"/>
    <w:rsid w:val="004E5FE8"/>
    <w:rsid w:val="004F23AB"/>
    <w:rsid w:val="0050156F"/>
    <w:rsid w:val="00507473"/>
    <w:rsid w:val="005076CC"/>
    <w:rsid w:val="005103C0"/>
    <w:rsid w:val="00512605"/>
    <w:rsid w:val="00514D69"/>
    <w:rsid w:val="00523BC2"/>
    <w:rsid w:val="0053085A"/>
    <w:rsid w:val="00535FC8"/>
    <w:rsid w:val="00541C69"/>
    <w:rsid w:val="00545DB2"/>
    <w:rsid w:val="0055052C"/>
    <w:rsid w:val="00551A02"/>
    <w:rsid w:val="005534FA"/>
    <w:rsid w:val="005540A2"/>
    <w:rsid w:val="00560F7E"/>
    <w:rsid w:val="00563CDF"/>
    <w:rsid w:val="00576752"/>
    <w:rsid w:val="00580577"/>
    <w:rsid w:val="005844B2"/>
    <w:rsid w:val="0059745E"/>
    <w:rsid w:val="005A330D"/>
    <w:rsid w:val="005A4886"/>
    <w:rsid w:val="005C0E72"/>
    <w:rsid w:val="005C1BB4"/>
    <w:rsid w:val="005C770B"/>
    <w:rsid w:val="005D3A03"/>
    <w:rsid w:val="005D40B8"/>
    <w:rsid w:val="005E000D"/>
    <w:rsid w:val="005E0B02"/>
    <w:rsid w:val="005E29BD"/>
    <w:rsid w:val="005E34CA"/>
    <w:rsid w:val="005F55C1"/>
    <w:rsid w:val="005F76B2"/>
    <w:rsid w:val="005F7EC6"/>
    <w:rsid w:val="00600D47"/>
    <w:rsid w:val="006028DC"/>
    <w:rsid w:val="0060417F"/>
    <w:rsid w:val="00611A24"/>
    <w:rsid w:val="00611ECF"/>
    <w:rsid w:val="00620762"/>
    <w:rsid w:val="006210B5"/>
    <w:rsid w:val="00621B86"/>
    <w:rsid w:val="00623CA5"/>
    <w:rsid w:val="0062473C"/>
    <w:rsid w:val="00626109"/>
    <w:rsid w:val="00632594"/>
    <w:rsid w:val="00632F66"/>
    <w:rsid w:val="006342F3"/>
    <w:rsid w:val="00641D02"/>
    <w:rsid w:val="006434B4"/>
    <w:rsid w:val="00645483"/>
    <w:rsid w:val="0065349E"/>
    <w:rsid w:val="006573E4"/>
    <w:rsid w:val="006575AE"/>
    <w:rsid w:val="00657739"/>
    <w:rsid w:val="00661672"/>
    <w:rsid w:val="00661AFC"/>
    <w:rsid w:val="00664D79"/>
    <w:rsid w:val="00666B95"/>
    <w:rsid w:val="00672249"/>
    <w:rsid w:val="00673EDE"/>
    <w:rsid w:val="0067615C"/>
    <w:rsid w:val="00682BA6"/>
    <w:rsid w:val="00683484"/>
    <w:rsid w:val="0068612B"/>
    <w:rsid w:val="0069625E"/>
    <w:rsid w:val="006A2589"/>
    <w:rsid w:val="006C4770"/>
    <w:rsid w:val="006C5CFD"/>
    <w:rsid w:val="006D1875"/>
    <w:rsid w:val="006D2D45"/>
    <w:rsid w:val="006E0E67"/>
    <w:rsid w:val="006E169D"/>
    <w:rsid w:val="006F3438"/>
    <w:rsid w:val="006F471D"/>
    <w:rsid w:val="006F6088"/>
    <w:rsid w:val="00700EDE"/>
    <w:rsid w:val="00705900"/>
    <w:rsid w:val="0071003A"/>
    <w:rsid w:val="0072353A"/>
    <w:rsid w:val="00725641"/>
    <w:rsid w:val="0073553B"/>
    <w:rsid w:val="00735CE4"/>
    <w:rsid w:val="00736B70"/>
    <w:rsid w:val="007403C0"/>
    <w:rsid w:val="00741B50"/>
    <w:rsid w:val="00744CED"/>
    <w:rsid w:val="007450A2"/>
    <w:rsid w:val="00750CED"/>
    <w:rsid w:val="00761B2F"/>
    <w:rsid w:val="00763F59"/>
    <w:rsid w:val="00775A5D"/>
    <w:rsid w:val="007807A6"/>
    <w:rsid w:val="007812C1"/>
    <w:rsid w:val="00781511"/>
    <w:rsid w:val="00784444"/>
    <w:rsid w:val="0079470E"/>
    <w:rsid w:val="007B1116"/>
    <w:rsid w:val="007C2A6E"/>
    <w:rsid w:val="007C48FE"/>
    <w:rsid w:val="007C5B8D"/>
    <w:rsid w:val="007C65BB"/>
    <w:rsid w:val="007D3B08"/>
    <w:rsid w:val="007E019D"/>
    <w:rsid w:val="007E0A1C"/>
    <w:rsid w:val="007E2A7D"/>
    <w:rsid w:val="007E338A"/>
    <w:rsid w:val="007E344B"/>
    <w:rsid w:val="007E50FC"/>
    <w:rsid w:val="007E5DAD"/>
    <w:rsid w:val="007F07EB"/>
    <w:rsid w:val="007F626F"/>
    <w:rsid w:val="007F77CD"/>
    <w:rsid w:val="008002C0"/>
    <w:rsid w:val="008019E9"/>
    <w:rsid w:val="00802CA2"/>
    <w:rsid w:val="00804D72"/>
    <w:rsid w:val="0080669C"/>
    <w:rsid w:val="0081624F"/>
    <w:rsid w:val="008309DD"/>
    <w:rsid w:val="00831AA8"/>
    <w:rsid w:val="0083289D"/>
    <w:rsid w:val="008344FF"/>
    <w:rsid w:val="00836BDA"/>
    <w:rsid w:val="008428D0"/>
    <w:rsid w:val="00842E3E"/>
    <w:rsid w:val="00843772"/>
    <w:rsid w:val="00846005"/>
    <w:rsid w:val="0084624D"/>
    <w:rsid w:val="00847051"/>
    <w:rsid w:val="0085052E"/>
    <w:rsid w:val="008603EE"/>
    <w:rsid w:val="00871762"/>
    <w:rsid w:val="00871893"/>
    <w:rsid w:val="008765D7"/>
    <w:rsid w:val="00885577"/>
    <w:rsid w:val="0088619C"/>
    <w:rsid w:val="008A6086"/>
    <w:rsid w:val="008B232E"/>
    <w:rsid w:val="008B35E1"/>
    <w:rsid w:val="008B35F6"/>
    <w:rsid w:val="008C3987"/>
    <w:rsid w:val="008C47D0"/>
    <w:rsid w:val="008C5323"/>
    <w:rsid w:val="008E0B73"/>
    <w:rsid w:val="008E6442"/>
    <w:rsid w:val="00903FCB"/>
    <w:rsid w:val="009049BB"/>
    <w:rsid w:val="00915272"/>
    <w:rsid w:val="0091725F"/>
    <w:rsid w:val="0092231B"/>
    <w:rsid w:val="009278E0"/>
    <w:rsid w:val="009314A8"/>
    <w:rsid w:val="00936904"/>
    <w:rsid w:val="00941755"/>
    <w:rsid w:val="00943BB9"/>
    <w:rsid w:val="00945BAE"/>
    <w:rsid w:val="009512B2"/>
    <w:rsid w:val="009651E9"/>
    <w:rsid w:val="00967874"/>
    <w:rsid w:val="00967F8C"/>
    <w:rsid w:val="00972BB9"/>
    <w:rsid w:val="00975D46"/>
    <w:rsid w:val="00977D6A"/>
    <w:rsid w:val="00982233"/>
    <w:rsid w:val="00987BD3"/>
    <w:rsid w:val="0099043D"/>
    <w:rsid w:val="00990595"/>
    <w:rsid w:val="009A41AD"/>
    <w:rsid w:val="009A6A3B"/>
    <w:rsid w:val="009B2AAC"/>
    <w:rsid w:val="009B3523"/>
    <w:rsid w:val="009B6AED"/>
    <w:rsid w:val="009B72DD"/>
    <w:rsid w:val="009C49DF"/>
    <w:rsid w:val="009C719A"/>
    <w:rsid w:val="009D46FA"/>
    <w:rsid w:val="009D6C6F"/>
    <w:rsid w:val="009D732E"/>
    <w:rsid w:val="009E1512"/>
    <w:rsid w:val="009E320A"/>
    <w:rsid w:val="009E3E5A"/>
    <w:rsid w:val="009E730C"/>
    <w:rsid w:val="009F48DD"/>
    <w:rsid w:val="009F4ABF"/>
    <w:rsid w:val="009F4D21"/>
    <w:rsid w:val="00A0037D"/>
    <w:rsid w:val="00A11EE7"/>
    <w:rsid w:val="00A1216B"/>
    <w:rsid w:val="00A12E21"/>
    <w:rsid w:val="00A16D0E"/>
    <w:rsid w:val="00A23103"/>
    <w:rsid w:val="00A26B07"/>
    <w:rsid w:val="00A41F1E"/>
    <w:rsid w:val="00A50937"/>
    <w:rsid w:val="00A518A2"/>
    <w:rsid w:val="00A54CB0"/>
    <w:rsid w:val="00A63085"/>
    <w:rsid w:val="00A63D42"/>
    <w:rsid w:val="00A71174"/>
    <w:rsid w:val="00A71BE5"/>
    <w:rsid w:val="00A823C5"/>
    <w:rsid w:val="00A83F15"/>
    <w:rsid w:val="00A847E9"/>
    <w:rsid w:val="00A90287"/>
    <w:rsid w:val="00A90B6A"/>
    <w:rsid w:val="00A944B5"/>
    <w:rsid w:val="00A94ECE"/>
    <w:rsid w:val="00AA1A1F"/>
    <w:rsid w:val="00AA21D0"/>
    <w:rsid w:val="00AA2268"/>
    <w:rsid w:val="00AA491E"/>
    <w:rsid w:val="00AC23DE"/>
    <w:rsid w:val="00AC7376"/>
    <w:rsid w:val="00AD7F50"/>
    <w:rsid w:val="00AE39B5"/>
    <w:rsid w:val="00AE3F44"/>
    <w:rsid w:val="00AE49C0"/>
    <w:rsid w:val="00AF1B6A"/>
    <w:rsid w:val="00AF36DE"/>
    <w:rsid w:val="00AF61B9"/>
    <w:rsid w:val="00B02F93"/>
    <w:rsid w:val="00B062F2"/>
    <w:rsid w:val="00B215CD"/>
    <w:rsid w:val="00B22F2E"/>
    <w:rsid w:val="00B233FF"/>
    <w:rsid w:val="00B26A47"/>
    <w:rsid w:val="00B31E65"/>
    <w:rsid w:val="00B32B36"/>
    <w:rsid w:val="00B35753"/>
    <w:rsid w:val="00B441B9"/>
    <w:rsid w:val="00B75E59"/>
    <w:rsid w:val="00B7739E"/>
    <w:rsid w:val="00B7750F"/>
    <w:rsid w:val="00B823AA"/>
    <w:rsid w:val="00B8544A"/>
    <w:rsid w:val="00BA0A4B"/>
    <w:rsid w:val="00BA31E1"/>
    <w:rsid w:val="00BA4038"/>
    <w:rsid w:val="00BA45DB"/>
    <w:rsid w:val="00BA508B"/>
    <w:rsid w:val="00BA7425"/>
    <w:rsid w:val="00BA77BE"/>
    <w:rsid w:val="00BB1A22"/>
    <w:rsid w:val="00BB2F08"/>
    <w:rsid w:val="00BB53D3"/>
    <w:rsid w:val="00BB55FF"/>
    <w:rsid w:val="00BB62C5"/>
    <w:rsid w:val="00BB7785"/>
    <w:rsid w:val="00BD4536"/>
    <w:rsid w:val="00BD6192"/>
    <w:rsid w:val="00BE310F"/>
    <w:rsid w:val="00BE34F3"/>
    <w:rsid w:val="00BF0881"/>
    <w:rsid w:val="00BF0AF8"/>
    <w:rsid w:val="00BF4184"/>
    <w:rsid w:val="00C0601E"/>
    <w:rsid w:val="00C1299B"/>
    <w:rsid w:val="00C146D1"/>
    <w:rsid w:val="00C14A9B"/>
    <w:rsid w:val="00C21204"/>
    <w:rsid w:val="00C23F11"/>
    <w:rsid w:val="00C24673"/>
    <w:rsid w:val="00C2472F"/>
    <w:rsid w:val="00C25687"/>
    <w:rsid w:val="00C2709C"/>
    <w:rsid w:val="00C3152B"/>
    <w:rsid w:val="00C31D30"/>
    <w:rsid w:val="00C34431"/>
    <w:rsid w:val="00C379ED"/>
    <w:rsid w:val="00C44FCD"/>
    <w:rsid w:val="00C46FB8"/>
    <w:rsid w:val="00C547A4"/>
    <w:rsid w:val="00C54CA2"/>
    <w:rsid w:val="00C56FF4"/>
    <w:rsid w:val="00C57606"/>
    <w:rsid w:val="00C65BEB"/>
    <w:rsid w:val="00C67D2C"/>
    <w:rsid w:val="00C70101"/>
    <w:rsid w:val="00C74E09"/>
    <w:rsid w:val="00C80E33"/>
    <w:rsid w:val="00C810F9"/>
    <w:rsid w:val="00C82926"/>
    <w:rsid w:val="00C8310E"/>
    <w:rsid w:val="00C86CF5"/>
    <w:rsid w:val="00C90C4F"/>
    <w:rsid w:val="00C91586"/>
    <w:rsid w:val="00C928BA"/>
    <w:rsid w:val="00C95F94"/>
    <w:rsid w:val="00C96115"/>
    <w:rsid w:val="00CA2BDF"/>
    <w:rsid w:val="00CA2E6C"/>
    <w:rsid w:val="00CA6C15"/>
    <w:rsid w:val="00CB0AF5"/>
    <w:rsid w:val="00CB0BBE"/>
    <w:rsid w:val="00CB17FB"/>
    <w:rsid w:val="00CB2AA8"/>
    <w:rsid w:val="00CC0645"/>
    <w:rsid w:val="00CC2E85"/>
    <w:rsid w:val="00CD1321"/>
    <w:rsid w:val="00CD4047"/>
    <w:rsid w:val="00CD4178"/>
    <w:rsid w:val="00CD5E56"/>
    <w:rsid w:val="00CD6475"/>
    <w:rsid w:val="00CD6E39"/>
    <w:rsid w:val="00CE0C24"/>
    <w:rsid w:val="00CE2482"/>
    <w:rsid w:val="00CE4511"/>
    <w:rsid w:val="00CF02A1"/>
    <w:rsid w:val="00CF170E"/>
    <w:rsid w:val="00CF2463"/>
    <w:rsid w:val="00CF6E91"/>
    <w:rsid w:val="00CF76C1"/>
    <w:rsid w:val="00D032D3"/>
    <w:rsid w:val="00D035E8"/>
    <w:rsid w:val="00D0560B"/>
    <w:rsid w:val="00D058E3"/>
    <w:rsid w:val="00D0748C"/>
    <w:rsid w:val="00D13571"/>
    <w:rsid w:val="00D31802"/>
    <w:rsid w:val="00D337E3"/>
    <w:rsid w:val="00D33D78"/>
    <w:rsid w:val="00D33E49"/>
    <w:rsid w:val="00D3563D"/>
    <w:rsid w:val="00D35F53"/>
    <w:rsid w:val="00D50364"/>
    <w:rsid w:val="00D5118F"/>
    <w:rsid w:val="00D54D9A"/>
    <w:rsid w:val="00D54E9D"/>
    <w:rsid w:val="00D631B4"/>
    <w:rsid w:val="00D63299"/>
    <w:rsid w:val="00D65D6B"/>
    <w:rsid w:val="00D752D7"/>
    <w:rsid w:val="00D845FE"/>
    <w:rsid w:val="00D84C75"/>
    <w:rsid w:val="00D85B68"/>
    <w:rsid w:val="00D86A00"/>
    <w:rsid w:val="00D9263F"/>
    <w:rsid w:val="00D939BB"/>
    <w:rsid w:val="00D96F46"/>
    <w:rsid w:val="00DA0F9B"/>
    <w:rsid w:val="00DB0E6C"/>
    <w:rsid w:val="00DB13D0"/>
    <w:rsid w:val="00DC334C"/>
    <w:rsid w:val="00DC42C5"/>
    <w:rsid w:val="00DC6E68"/>
    <w:rsid w:val="00DC7AFE"/>
    <w:rsid w:val="00DD4F0B"/>
    <w:rsid w:val="00DD5C03"/>
    <w:rsid w:val="00DD6E45"/>
    <w:rsid w:val="00DE0709"/>
    <w:rsid w:val="00DE4168"/>
    <w:rsid w:val="00DF29E4"/>
    <w:rsid w:val="00DF2F55"/>
    <w:rsid w:val="00DF34F1"/>
    <w:rsid w:val="00DF5708"/>
    <w:rsid w:val="00DF65E3"/>
    <w:rsid w:val="00E02E6C"/>
    <w:rsid w:val="00E031B9"/>
    <w:rsid w:val="00E124F9"/>
    <w:rsid w:val="00E127ED"/>
    <w:rsid w:val="00E130C4"/>
    <w:rsid w:val="00E154AB"/>
    <w:rsid w:val="00E16F17"/>
    <w:rsid w:val="00E2131C"/>
    <w:rsid w:val="00E21453"/>
    <w:rsid w:val="00E2312B"/>
    <w:rsid w:val="00E24989"/>
    <w:rsid w:val="00E35FB5"/>
    <w:rsid w:val="00E437C0"/>
    <w:rsid w:val="00E443A7"/>
    <w:rsid w:val="00E461FF"/>
    <w:rsid w:val="00E52635"/>
    <w:rsid w:val="00E6004D"/>
    <w:rsid w:val="00E61A9B"/>
    <w:rsid w:val="00E63A8B"/>
    <w:rsid w:val="00E64CAE"/>
    <w:rsid w:val="00E6711F"/>
    <w:rsid w:val="00E71DDD"/>
    <w:rsid w:val="00E72D3C"/>
    <w:rsid w:val="00E7499B"/>
    <w:rsid w:val="00E81158"/>
    <w:rsid w:val="00E81978"/>
    <w:rsid w:val="00E85582"/>
    <w:rsid w:val="00E87968"/>
    <w:rsid w:val="00E92454"/>
    <w:rsid w:val="00EB04D6"/>
    <w:rsid w:val="00EC33E4"/>
    <w:rsid w:val="00EC5A87"/>
    <w:rsid w:val="00ED1257"/>
    <w:rsid w:val="00ED1DF0"/>
    <w:rsid w:val="00ED2358"/>
    <w:rsid w:val="00ED5122"/>
    <w:rsid w:val="00EF17FF"/>
    <w:rsid w:val="00EF198E"/>
    <w:rsid w:val="00EF329A"/>
    <w:rsid w:val="00EF3B94"/>
    <w:rsid w:val="00F051F4"/>
    <w:rsid w:val="00F07AAE"/>
    <w:rsid w:val="00F10587"/>
    <w:rsid w:val="00F142F9"/>
    <w:rsid w:val="00F253DF"/>
    <w:rsid w:val="00F25FCE"/>
    <w:rsid w:val="00F27ACE"/>
    <w:rsid w:val="00F300CE"/>
    <w:rsid w:val="00F31DE2"/>
    <w:rsid w:val="00F379B7"/>
    <w:rsid w:val="00F46633"/>
    <w:rsid w:val="00F4783C"/>
    <w:rsid w:val="00F50763"/>
    <w:rsid w:val="00F525FA"/>
    <w:rsid w:val="00F545B3"/>
    <w:rsid w:val="00F63EBD"/>
    <w:rsid w:val="00F67688"/>
    <w:rsid w:val="00F70C7E"/>
    <w:rsid w:val="00F81057"/>
    <w:rsid w:val="00F825E4"/>
    <w:rsid w:val="00F87D4B"/>
    <w:rsid w:val="00F956C2"/>
    <w:rsid w:val="00FA363B"/>
    <w:rsid w:val="00FA68AB"/>
    <w:rsid w:val="00FA6F56"/>
    <w:rsid w:val="00FB2970"/>
    <w:rsid w:val="00FB48DF"/>
    <w:rsid w:val="00FB4A3B"/>
    <w:rsid w:val="00FC003D"/>
    <w:rsid w:val="00FC4B54"/>
    <w:rsid w:val="00FC7674"/>
    <w:rsid w:val="00FD085C"/>
    <w:rsid w:val="00FD1CF1"/>
    <w:rsid w:val="00FD27DB"/>
    <w:rsid w:val="00FD3EB6"/>
    <w:rsid w:val="00FD3FFC"/>
    <w:rsid w:val="00FF2002"/>
    <w:rsid w:val="00FF43EF"/>
    <w:rsid w:val="00FF5ECC"/>
    <w:rsid w:val="00FF72F9"/>
    <w:rsid w:val="00FF7AFE"/>
    <w:rsid w:val="00FF7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53A84EEF"/>
  <w15:chartTrackingRefBased/>
  <w15:docId w15:val="{50E7A3EF-45EC-774E-A18E-B02703E39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4178"/>
    <w:pPr>
      <w:spacing w:line="276" w:lineRule="auto"/>
      <w:ind w:firstLine="0"/>
    </w:pPr>
    <w:rPr>
      <w:rFonts w:ascii="Calibri" w:hAnsi="Calibri"/>
      <w:kern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2E21"/>
    <w:pPr>
      <w:keepNext/>
      <w:keepLines/>
      <w:jc w:val="center"/>
      <w:outlineLvl w:val="0"/>
    </w:pPr>
    <w:rPr>
      <w:rFonts w:eastAsiaTheme="majorEastAsia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A12E21"/>
    <w:pPr>
      <w:keepNext/>
      <w:keepLines/>
      <w:outlineLvl w:val="1"/>
    </w:pPr>
    <w:rPr>
      <w:rFonts w:eastAsiaTheme="majorEastAsia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A12E21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A12E21"/>
    <w:pPr>
      <w:keepNext/>
      <w:keepLines/>
      <w:outlineLvl w:val="3"/>
    </w:pPr>
    <w:rPr>
      <w:rFonts w:eastAsiaTheme="majorEastAsia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D5571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0D5571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rsid w:val="00A12E21"/>
    <w:pPr>
      <w:pageBreakBefore/>
      <w:jc w:val="center"/>
      <w:outlineLvl w:val="0"/>
    </w:pPr>
    <w:rPr>
      <w:rFonts w:eastAsiaTheme="majorEastAsia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link w:val="NoSpacingChar"/>
    <w:uiPriority w:val="1"/>
    <w:qFormat/>
    <w:rsid w:val="00A12E21"/>
    <w:pPr>
      <w:ind w:firstLine="0"/>
    </w:pPr>
    <w:rPr>
      <w:rFonts w:ascii="Calibri" w:hAnsi="Calibri"/>
    </w:rPr>
  </w:style>
  <w:style w:type="character" w:customStyle="1" w:styleId="Heading1Char">
    <w:name w:val="Heading 1 Char"/>
    <w:basedOn w:val="DefaultParagraphFont"/>
    <w:link w:val="Heading1"/>
    <w:uiPriority w:val="9"/>
    <w:rsid w:val="00A12E21"/>
    <w:rPr>
      <w:rFonts w:ascii="Calibri" w:eastAsiaTheme="majorEastAsia" w:hAnsi="Calibr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sid w:val="00A12E21"/>
    <w:rPr>
      <w:rFonts w:ascii="Calibri" w:eastAsiaTheme="majorEastAsia" w:hAnsi="Calibri" w:cstheme="majorBidi"/>
      <w:b/>
      <w:bCs/>
      <w:kern w:val="24"/>
    </w:rPr>
  </w:style>
  <w:style w:type="paragraph" w:styleId="Title">
    <w:name w:val="Title"/>
    <w:basedOn w:val="Normal"/>
    <w:link w:val="TitleChar"/>
    <w:qFormat/>
    <w:rsid w:val="00A12E21"/>
    <w:pPr>
      <w:spacing w:before="2400"/>
      <w:contextualSpacing/>
      <w:jc w:val="center"/>
    </w:pPr>
    <w:rPr>
      <w:rFonts w:eastAsiaTheme="majorEastAsia" w:cstheme="majorBidi"/>
    </w:rPr>
  </w:style>
  <w:style w:type="character" w:customStyle="1" w:styleId="TitleChar">
    <w:name w:val="Title Char"/>
    <w:basedOn w:val="DefaultParagraphFont"/>
    <w:link w:val="Title"/>
    <w:rsid w:val="00A12E21"/>
    <w:rPr>
      <w:rFonts w:ascii="Calibri" w:eastAsiaTheme="majorEastAsia" w:hAnsi="Calibr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sid w:val="00A12E21"/>
    <w:rPr>
      <w:rFonts w:ascii="Calibri" w:hAnsi="Calibri"/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A12E21"/>
    <w:rPr>
      <w:rFonts w:ascii="Calibri" w:eastAsiaTheme="majorEastAsia" w:hAnsi="Calibr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A12E21"/>
    <w:rPr>
      <w:rFonts w:ascii="Calibri" w:eastAsiaTheme="majorEastAsia" w:hAnsi="Calibr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F2002"/>
    <w:pPr>
      <w:spacing w:after="200" w:line="240" w:lineRule="auto"/>
    </w:pPr>
    <w:rPr>
      <w:i/>
      <w:iCs/>
      <w:color w:val="335B74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mailSignature">
    <w:name w:val="E-mail Signature"/>
    <w:basedOn w:val="Normal"/>
    <w:link w:val="EmailSignatureChar"/>
    <w:uiPriority w:val="99"/>
    <w:semiHidden/>
    <w:unhideWhenUsed/>
    <w:pPr>
      <w:spacing w:line="240" w:lineRule="auto"/>
    </w:pPr>
  </w:style>
  <w:style w:type="character" w:customStyle="1" w:styleId="EmailSignatureChar">
    <w:name w:val="Email Signature Char"/>
    <w:basedOn w:val="DefaultParagraphFont"/>
    <w:link w:val="E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0D5571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0D5571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/>
    </w:pPr>
  </w:style>
  <w:style w:type="paragraph" w:styleId="TableofFigures">
    <w:name w:val="table of figures"/>
    <w:basedOn w:val="Normal"/>
    <w:next w:val="Normal"/>
    <w:uiPriority w:val="99"/>
    <w:unhideWhenUsed/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sid w:val="00A12E21"/>
    <w:rPr>
      <w:rFonts w:ascii="Calibri" w:hAnsi="Calibri"/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062B39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jc w:val="center"/>
    </w:pPr>
  </w:style>
  <w:style w:type="character" w:customStyle="1" w:styleId="NoSpacingChar">
    <w:name w:val="No Spacing Char"/>
    <w:aliases w:val="No Indent Char"/>
    <w:basedOn w:val="DefaultParagraphFont"/>
    <w:link w:val="NoSpacing"/>
    <w:uiPriority w:val="1"/>
    <w:rsid w:val="00FB48DF"/>
    <w:rPr>
      <w:rFonts w:ascii="Calibri" w:hAnsi="Calibri"/>
    </w:rPr>
  </w:style>
  <w:style w:type="character" w:styleId="PageNumber">
    <w:name w:val="page number"/>
    <w:basedOn w:val="DefaultParagraphFont"/>
    <w:uiPriority w:val="99"/>
    <w:semiHidden/>
    <w:unhideWhenUsed/>
    <w:rsid w:val="00E154AB"/>
  </w:style>
  <w:style w:type="paragraph" w:styleId="TOC2">
    <w:name w:val="toc 2"/>
    <w:basedOn w:val="Normal"/>
    <w:next w:val="Normal"/>
    <w:autoRedefine/>
    <w:uiPriority w:val="39"/>
    <w:unhideWhenUsed/>
    <w:rsid w:val="00E52635"/>
    <w:pPr>
      <w:tabs>
        <w:tab w:val="left" w:pos="1440"/>
        <w:tab w:val="right" w:leader="dot" w:pos="9350"/>
      </w:tabs>
      <w:ind w:left="238"/>
    </w:pPr>
    <w:rPr>
      <w:rFonts w:ascii="Arial" w:hAnsi="Arial" w:cstheme="minorHAnsi"/>
      <w:b/>
      <w:bCs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E52635"/>
    <w:pPr>
      <w:spacing w:before="120"/>
    </w:pPr>
    <w:rPr>
      <w:rFonts w:ascii="Arial" w:hAnsi="Arial" w:cstheme="minorHAns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BA4038"/>
    <w:rPr>
      <w:color w:val="6EAC1C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A4038"/>
    <w:pPr>
      <w:ind w:left="480"/>
    </w:pPr>
    <w:rPr>
      <w:rFonts w:asciiTheme="minorHAnsi" w:hAnsiTheme="minorHAnsi"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AC73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6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1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cwam/Library/Containers/com.microsoft.Word/Data/Library/Application%20Support/Microsoft/Office/16.0/DTS/Search/%7bB5028D23-510F-AC4B-A19D-5A1E492F6306%7dtf03982351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Jwameling2019@student.hult.edu</CompanyEmail>
</CoverPageProperties>
</file>

<file path=customXml/item2.xml><?xml version="1.0" encoding="utf-8"?>
<b:Sources xmlns:b="http://schemas.openxmlformats.org/officeDocument/2006/bibliography" SelectedStyle="/APASixthEditionOfficeOnline.xsl" StyleName="APA" Version="6">
  <b:Source>
    <b:Tag>med10</b:Tag>
    <b:SourceType>InternetSite</b:SourceType>
    <b:Guid>{5E3D7CFA-3E30-994E-BE6C-E503EB85C907}</b:Guid>
    <b:Title>stackoverflow.com</b:Title>
    <b:InternetSiteTitle>MYSQL nested loop stored procedure issue</b:InternetSiteTitle>
    <b:URL>https://stackoverflow.com/questions/2200544/mysql-nested-loop-stored-procedure-issue</b:URL>
    <b:Year>2010</b:Year>
    <b:Author>
      <b:Author>
        <b:Corporate>medium</b:Corporate>
      </b:Author>
    </b:Author>
    <b:RefOrder>1</b:RefOrder>
  </b:Source>
  <b:Source>
    <b:Tag>Luc211</b:Tag>
    <b:SourceType>InternetSite</b:SourceType>
    <b:Guid>{E5DD52BF-D82B-6E4D-A2F1-131298C0C7B0}</b:Guid>
    <b:Author>
      <b:Author>
        <b:Corporate>Lucid</b:Corporate>
      </b:Author>
    </b:Author>
    <b:Title>Lucid app</b:Title>
    <b:InternetSiteTitle>Lucid</b:InternetSiteTitle>
    <b:URL>https://www.lucidchart.com/pages/</b:URL>
    <b:Year>2021</b:Yea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383AA9B-98AE-064A-BCCE-54D8C98C3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{B5028D23-510F-AC4B-A19D-5A1E492F6306}tf03982351.dotx</Template>
  <TotalTime>199</TotalTime>
  <Pages>29</Pages>
  <Words>5242</Words>
  <Characters>29880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Data Strategy: Reflection on A) the value of Master Data to businesses, B) Contextual Integrity and trust of consumers and C) Data management, an iterative process.</dc:subject>
  <dc:creator>Johanna Wameling</dc:creator>
  <cp:keywords/>
  <dc:description/>
  <cp:lastModifiedBy>Microsoft Office User</cp:lastModifiedBy>
  <cp:revision>199</cp:revision>
  <cp:lastPrinted>2021-03-02T04:36:00Z</cp:lastPrinted>
  <dcterms:created xsi:type="dcterms:W3CDTF">2021-03-14T20:03:00Z</dcterms:created>
  <dcterms:modified xsi:type="dcterms:W3CDTF">2021-03-15T03:14:00Z</dcterms:modified>
</cp:coreProperties>
</file>